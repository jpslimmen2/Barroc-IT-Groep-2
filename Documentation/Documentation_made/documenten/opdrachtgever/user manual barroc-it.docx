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rsidR="0060730C" w:rsidRDefault="0060730C"/>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274"/>
          </w:tblGrid>
          <w:tr w:rsidR="0060730C" w:rsidRPr="007F4FA0">
            <w:tc>
              <w:tcPr>
                <w:tcW w:w="9576" w:type="dxa"/>
              </w:tcPr>
              <w:sdt>
                <w:sdtPr>
                  <w:rPr>
                    <w:sz w:val="96"/>
                  </w:rPr>
                  <w:alias w:val="Titel"/>
                  <w:id w:val="-308007970"/>
                  <w:placeholder>
                    <w:docPart w:val="915AD7A109604E19B3EA088B45639F1F"/>
                  </w:placeholder>
                  <w:dataBinding w:prefixMappings="xmlns:ns0='http://schemas.openxmlformats.org/package/2006/metadata/core-properties' xmlns:ns1='http://purl.org/dc/elements/1.1/'" w:xpath="/ns0:coreProperties[1]/ns1:title[1]" w:storeItemID="{6C3C8BC8-F283-45AE-878A-BAB7291924A1}"/>
                  <w:text/>
                </w:sdtPr>
                <w:sdtEndPr/>
                <w:sdtContent>
                  <w:p w:rsidR="0060730C" w:rsidRPr="00830D72" w:rsidRDefault="00A56093">
                    <w:pPr>
                      <w:pStyle w:val="Titel"/>
                      <w:jc w:val="center"/>
                      <w:rPr>
                        <w:sz w:val="96"/>
                        <w:lang w:val="nl-NL"/>
                      </w:rPr>
                    </w:pPr>
                    <w:r>
                      <w:rPr>
                        <w:sz w:val="96"/>
                      </w:rPr>
                      <w:t>User manual</w:t>
                    </w:r>
                  </w:p>
                </w:sdtContent>
              </w:sdt>
            </w:tc>
          </w:tr>
          <w:tr w:rsidR="0060730C" w:rsidRPr="00A56093">
            <w:tc>
              <w:tcPr>
                <w:tcW w:w="0" w:type="auto"/>
                <w:vAlign w:val="bottom"/>
              </w:tcPr>
              <w:sdt>
                <w:sdtPr>
                  <w:rPr>
                    <w:sz w:val="36"/>
                    <w:szCs w:val="36"/>
                  </w:rPr>
                  <w:alias w:val="Ondertitel"/>
                  <w:id w:val="758173203"/>
                  <w:placeholder>
                    <w:docPart w:val="60388604D0FB476E926C17E2EFC9999C"/>
                  </w:placeholder>
                  <w:dataBinding w:prefixMappings="xmlns:ns0='http://schemas.openxmlformats.org/package/2006/metadata/core-properties' xmlns:ns1='http://purl.org/dc/elements/1.1/'" w:xpath="/ns0:coreProperties[1]/ns1:subject[1]" w:storeItemID="{6C3C8BC8-F283-45AE-878A-BAB7291924A1}"/>
                  <w:text/>
                </w:sdtPr>
                <w:sdtEndPr/>
                <w:sdtContent>
                  <w:p w:rsidR="0060730C" w:rsidRPr="00A56093" w:rsidRDefault="00A56093">
                    <w:pPr>
                      <w:pStyle w:val="Ondertitel"/>
                      <w:jc w:val="center"/>
                      <w:rPr>
                        <w:sz w:val="36"/>
                        <w:szCs w:val="36"/>
                      </w:rPr>
                    </w:pPr>
                    <w:r>
                      <w:rPr>
                        <w:sz w:val="36"/>
                        <w:szCs w:val="36"/>
                      </w:rPr>
                      <w:t>User manual for Barroc-it app</w:t>
                    </w:r>
                  </w:p>
                </w:sdtContent>
              </w:sdt>
            </w:tc>
          </w:tr>
          <w:tr w:rsidR="0060730C" w:rsidRPr="00A56093">
            <w:tc>
              <w:tcPr>
                <w:tcW w:w="0" w:type="auto"/>
                <w:vAlign w:val="bottom"/>
              </w:tcPr>
              <w:p w:rsidR="0060730C" w:rsidRPr="00A56093" w:rsidRDefault="0060730C"/>
            </w:tc>
          </w:tr>
          <w:tr w:rsidR="0060730C" w:rsidRPr="00A56093">
            <w:tc>
              <w:tcPr>
                <w:tcW w:w="0" w:type="auto"/>
                <w:vAlign w:val="bottom"/>
              </w:tcPr>
              <w:sdt>
                <w:sdtPr>
                  <w:rPr>
                    <w:lang w:val="nl-NL"/>
                  </w:rPr>
                  <w:alias w:val="Samenvatting"/>
                  <w:id w:val="553592755"/>
                  <w:placeholder>
                    <w:docPart w:val="58B80891B25041A88D5F2597BFB8656A"/>
                  </w:placeholder>
                  <w:dataBinding w:prefixMappings="xmlns:ns0='http://schemas.microsoft.com/office/2006/coverPageProps'" w:xpath="/ns0:CoverPageProperties[1]/ns0:Abstract[1]" w:storeItemID="{55AF091B-3C7A-41E3-B477-F2FDAA23CFDA}"/>
                  <w:text/>
                </w:sdtPr>
                <w:sdtEndPr/>
                <w:sdtContent>
                  <w:p w:rsidR="0060730C" w:rsidRPr="007F4FA0" w:rsidRDefault="007F4FA0">
                    <w:pPr>
                      <w:jc w:val="center"/>
                      <w:rPr>
                        <w:lang w:val="nl-NL"/>
                      </w:rPr>
                    </w:pPr>
                    <w:r w:rsidRPr="007F4FA0">
                      <w:rPr>
                        <w:lang w:val="nl-NL"/>
                      </w:rPr>
                      <w:t xml:space="preserve">Groep 2: Jean-Pierre / Lukasz / Youssef </w:t>
                    </w:r>
                  </w:p>
                </w:sdtContent>
              </w:sdt>
            </w:tc>
          </w:tr>
          <w:tr w:rsidR="0060730C" w:rsidRPr="00A56093">
            <w:tc>
              <w:tcPr>
                <w:tcW w:w="0" w:type="auto"/>
                <w:vAlign w:val="bottom"/>
              </w:tcPr>
              <w:p w:rsidR="0060730C" w:rsidRPr="007F4FA0" w:rsidRDefault="0060730C">
                <w:pPr>
                  <w:jc w:val="center"/>
                  <w:rPr>
                    <w:lang w:val="nl-NL"/>
                  </w:rPr>
                </w:pPr>
              </w:p>
            </w:tc>
          </w:tr>
        </w:tbl>
        <w:p w:rsidR="0060730C" w:rsidRDefault="005B6A43">
          <w:pPr>
            <w:rPr>
              <w:rFonts w:asciiTheme="majorHAnsi" w:eastAsiaTheme="majorEastAsia" w:hAnsiTheme="majorHAnsi" w:cstheme="majorBidi"/>
              <w:color w:val="2F5897" w:themeColor="text2"/>
              <w:spacing w:val="5"/>
              <w:kern w:val="28"/>
              <w:sz w:val="96"/>
              <w:szCs w:val="56"/>
              <w14:ligatures w14:val="standardContextual"/>
              <w14:cntxtAlts/>
            </w:rPr>
          </w:pPr>
          <w:r w:rsidRPr="007F4FA0">
            <w:rPr>
              <w:rFonts w:asciiTheme="majorHAnsi" w:eastAsiaTheme="majorEastAsia" w:hAnsiTheme="majorHAnsi" w:cstheme="majorBidi"/>
              <w:color w:val="2F5897" w:themeColor="text2"/>
              <w:spacing w:val="5"/>
              <w:kern w:val="28"/>
              <w:sz w:val="96"/>
              <w:szCs w:val="56"/>
              <w:lang w:val="nl-NL"/>
              <w14:ligatures w14:val="standardContextual"/>
              <w14:cntxtAlts/>
            </w:rPr>
            <w:br w:type="page"/>
          </w:r>
        </w:p>
      </w:sdtContent>
    </w:sdt>
    <w:p w:rsidR="0060730C" w:rsidRDefault="00A56093" w:rsidP="00A56093">
      <w:pPr>
        <w:pStyle w:val="Kop1"/>
        <w:rPr>
          <w:lang w:val="nl-NL"/>
        </w:rPr>
      </w:pPr>
      <w:r>
        <w:rPr>
          <w:lang w:val="nl-NL"/>
        </w:rPr>
        <w:lastRenderedPageBreak/>
        <w:t>Content</w:t>
      </w:r>
    </w:p>
    <w:p w:rsidR="00A56093" w:rsidRDefault="00A56093" w:rsidP="00A56093">
      <w:pPr>
        <w:rPr>
          <w:lang w:val="nl-NL"/>
        </w:rPr>
      </w:pPr>
    </w:p>
    <w:p w:rsidR="00A56093" w:rsidRPr="00A56093" w:rsidRDefault="00A56093" w:rsidP="00A56093">
      <w:r w:rsidRPr="00A56093">
        <w:t>There are the following subjects we’re going to talk about in this manual:</w:t>
      </w:r>
    </w:p>
    <w:p w:rsidR="00A56093" w:rsidRPr="00351B37" w:rsidRDefault="00A56093" w:rsidP="00351B37">
      <w:pPr>
        <w:pStyle w:val="Kop3"/>
      </w:pPr>
      <w:r>
        <w:t xml:space="preserve">1. </w:t>
      </w:r>
      <w:r>
        <w:tab/>
      </w:r>
      <w:hyperlink w:anchor="_Opening_the_application" w:history="1">
        <w:r w:rsidRPr="00351B37">
          <w:rPr>
            <w:rStyle w:val="Hyperlink"/>
          </w:rPr>
          <w:t>opening the application</w:t>
        </w:r>
      </w:hyperlink>
    </w:p>
    <w:p w:rsidR="00A56093" w:rsidRPr="00351B37" w:rsidRDefault="00A56093" w:rsidP="00351B37">
      <w:pPr>
        <w:pStyle w:val="Kop3"/>
      </w:pPr>
      <w:r w:rsidRPr="00351B37">
        <w:t xml:space="preserve">2. </w:t>
      </w:r>
      <w:r w:rsidRPr="00351B37">
        <w:tab/>
      </w:r>
      <w:bookmarkStart w:id="0" w:name="_Hlk497465978"/>
      <w:r w:rsidRPr="00351B37">
        <w:rPr>
          <w:rStyle w:val="Kop3Char"/>
          <w:bCs/>
          <w:i/>
          <w:color w:val="2F5897" w:themeColor="text2"/>
        </w:rPr>
        <w:t>login into your department</w:t>
      </w:r>
      <w:bookmarkEnd w:id="0"/>
    </w:p>
    <w:p w:rsidR="00A56093" w:rsidRPr="00A56093" w:rsidRDefault="00A56093" w:rsidP="00351B37">
      <w:pPr>
        <w:pStyle w:val="Kop3"/>
      </w:pPr>
      <w:r>
        <w:t>3</w:t>
      </w:r>
      <w:r w:rsidRPr="00A56093">
        <w:t>.</w:t>
      </w:r>
      <w:r w:rsidRPr="00A56093">
        <w:tab/>
      </w:r>
      <w:hyperlink w:anchor="_sales" w:history="1">
        <w:r w:rsidRPr="00351B37">
          <w:rPr>
            <w:rStyle w:val="Hyperlink"/>
          </w:rPr>
          <w:t>Sales</w:t>
        </w:r>
      </w:hyperlink>
    </w:p>
    <w:p w:rsidR="00A56093" w:rsidRPr="007C0F7A" w:rsidRDefault="007C0F7A" w:rsidP="00351B37">
      <w:pPr>
        <w:pStyle w:val="Kop3"/>
      </w:pPr>
      <w:r w:rsidRPr="007C0F7A">
        <w:t>1.</w:t>
      </w:r>
      <w:r w:rsidRPr="007C0F7A">
        <w:tab/>
      </w:r>
      <w:r w:rsidR="00351B37">
        <w:tab/>
      </w:r>
      <w:hyperlink w:anchor="_home_screen" w:history="1">
        <w:r w:rsidRPr="00351B37">
          <w:rPr>
            <w:rStyle w:val="Hyperlink"/>
          </w:rPr>
          <w:t>H</w:t>
        </w:r>
        <w:r w:rsidR="00A56093" w:rsidRPr="00351B37">
          <w:rPr>
            <w:rStyle w:val="Hyperlink"/>
          </w:rPr>
          <w:t>ome screen:</w:t>
        </w:r>
      </w:hyperlink>
    </w:p>
    <w:p w:rsidR="00A56093" w:rsidRPr="007C0F7A" w:rsidRDefault="007C0F7A" w:rsidP="00351B37">
      <w:pPr>
        <w:pStyle w:val="Kop3"/>
      </w:pPr>
      <w:r>
        <w:t>2.</w:t>
      </w:r>
      <w:r>
        <w:tab/>
      </w:r>
      <w:r w:rsidR="00351B37">
        <w:tab/>
      </w:r>
      <w:hyperlink w:anchor="_view_customer_info" w:history="1">
        <w:r w:rsidRPr="00351B37">
          <w:rPr>
            <w:rStyle w:val="Hyperlink"/>
          </w:rPr>
          <w:t>V</w:t>
        </w:r>
        <w:r w:rsidR="00A56093" w:rsidRPr="00351B37">
          <w:rPr>
            <w:rStyle w:val="Hyperlink"/>
          </w:rPr>
          <w:t>iew customer info:</w:t>
        </w:r>
      </w:hyperlink>
    </w:p>
    <w:p w:rsidR="00A56093" w:rsidRPr="007C0F7A" w:rsidRDefault="007C0F7A" w:rsidP="00351B37">
      <w:pPr>
        <w:pStyle w:val="Kop3"/>
      </w:pPr>
      <w:r>
        <w:t>3.</w:t>
      </w:r>
      <w:r>
        <w:tab/>
      </w:r>
      <w:r w:rsidR="00351B37">
        <w:tab/>
      </w:r>
      <w:hyperlink w:anchor="_edit_customer" w:history="1">
        <w:r w:rsidRPr="00351B37">
          <w:rPr>
            <w:rStyle w:val="Hyperlink"/>
          </w:rPr>
          <w:t>E</w:t>
        </w:r>
        <w:r w:rsidR="00A56093" w:rsidRPr="00351B37">
          <w:rPr>
            <w:rStyle w:val="Hyperlink"/>
          </w:rPr>
          <w:t>dit customer:</w:t>
        </w:r>
      </w:hyperlink>
    </w:p>
    <w:p w:rsidR="00A56093" w:rsidRPr="007C0F7A" w:rsidRDefault="007C0F7A" w:rsidP="00351B37">
      <w:pPr>
        <w:pStyle w:val="Kop3"/>
      </w:pPr>
      <w:r>
        <w:t>4.</w:t>
      </w:r>
      <w:r>
        <w:tab/>
      </w:r>
      <w:r w:rsidR="00351B37">
        <w:tab/>
      </w:r>
      <w:hyperlink w:anchor="_making_customer" w:history="1">
        <w:r w:rsidRPr="00351B37">
          <w:rPr>
            <w:rStyle w:val="Hyperlink"/>
          </w:rPr>
          <w:t>M</w:t>
        </w:r>
        <w:r w:rsidR="00A56093" w:rsidRPr="00351B37">
          <w:rPr>
            <w:rStyle w:val="Hyperlink"/>
          </w:rPr>
          <w:t>aking customer:</w:t>
        </w:r>
      </w:hyperlink>
    </w:p>
    <w:p w:rsidR="00A56093" w:rsidRPr="007C0F7A" w:rsidRDefault="007C0F7A" w:rsidP="00351B37">
      <w:pPr>
        <w:pStyle w:val="Kop3"/>
      </w:pPr>
      <w:r>
        <w:t>5.</w:t>
      </w:r>
      <w:r>
        <w:tab/>
      </w:r>
      <w:r w:rsidR="00351B37">
        <w:tab/>
      </w:r>
      <w:hyperlink w:anchor="_deleting_customer" w:history="1">
        <w:r w:rsidRPr="00351B37">
          <w:rPr>
            <w:rStyle w:val="Hyperlink"/>
          </w:rPr>
          <w:t>D</w:t>
        </w:r>
        <w:r w:rsidR="00A56093" w:rsidRPr="00351B37">
          <w:rPr>
            <w:rStyle w:val="Hyperlink"/>
          </w:rPr>
          <w:t>eleting customer:</w:t>
        </w:r>
      </w:hyperlink>
    </w:p>
    <w:p w:rsidR="00A56093" w:rsidRPr="007C0F7A" w:rsidRDefault="007C0F7A" w:rsidP="00351B37">
      <w:pPr>
        <w:pStyle w:val="Kop3"/>
      </w:pPr>
      <w:r>
        <w:t>6.</w:t>
      </w:r>
      <w:r>
        <w:tab/>
      </w:r>
      <w:r w:rsidR="00351B37">
        <w:tab/>
      </w:r>
      <w:hyperlink w:anchor="_print_info" w:history="1">
        <w:r w:rsidRPr="00351B37">
          <w:rPr>
            <w:rStyle w:val="Hyperlink"/>
          </w:rPr>
          <w:t>P</w:t>
        </w:r>
        <w:r w:rsidR="00A56093" w:rsidRPr="00351B37">
          <w:rPr>
            <w:rStyle w:val="Hyperlink"/>
          </w:rPr>
          <w:t>rint info:</w:t>
        </w:r>
      </w:hyperlink>
    </w:p>
    <w:p w:rsidR="00A56093" w:rsidRPr="007C0F7A" w:rsidRDefault="00A56093" w:rsidP="00351B37">
      <w:pPr>
        <w:pStyle w:val="Kop3"/>
      </w:pPr>
      <w:r w:rsidRPr="007C0F7A">
        <w:t>4</w:t>
      </w:r>
      <w:r w:rsidRPr="007C0F7A">
        <w:t>.</w:t>
      </w:r>
      <w:r w:rsidRPr="007C0F7A">
        <w:tab/>
      </w:r>
      <w:hyperlink w:anchor="_Development" w:history="1">
        <w:r w:rsidRPr="00351B37">
          <w:rPr>
            <w:rStyle w:val="Hyperlink"/>
          </w:rPr>
          <w:t>Development</w:t>
        </w:r>
      </w:hyperlink>
    </w:p>
    <w:p w:rsidR="00A56093" w:rsidRPr="007C0F7A" w:rsidRDefault="007C0F7A" w:rsidP="00351B37">
      <w:pPr>
        <w:pStyle w:val="Kop3"/>
      </w:pPr>
      <w:r w:rsidRPr="007C0F7A">
        <w:t>1.</w:t>
      </w:r>
      <w:r w:rsidRPr="007C0F7A">
        <w:tab/>
      </w:r>
      <w:r w:rsidR="00351B37">
        <w:tab/>
      </w:r>
      <w:hyperlink w:anchor="_Home_screen_1" w:history="1">
        <w:r w:rsidRPr="00351B37">
          <w:rPr>
            <w:rStyle w:val="Hyperlink"/>
          </w:rPr>
          <w:t>H</w:t>
        </w:r>
        <w:r w:rsidR="00A56093" w:rsidRPr="00351B37">
          <w:rPr>
            <w:rStyle w:val="Hyperlink"/>
          </w:rPr>
          <w:t>ome screen:</w:t>
        </w:r>
      </w:hyperlink>
    </w:p>
    <w:p w:rsidR="00A56093" w:rsidRPr="007C0F7A" w:rsidRDefault="00A56093" w:rsidP="00351B37">
      <w:pPr>
        <w:pStyle w:val="Kop3"/>
      </w:pPr>
      <w:r w:rsidRPr="007C0F7A">
        <w:t>2.</w:t>
      </w:r>
      <w:r w:rsidRPr="007C0F7A">
        <w:tab/>
      </w:r>
      <w:r w:rsidR="00351B37">
        <w:tab/>
      </w:r>
      <w:hyperlink w:anchor="_View_customer_info_1" w:history="1">
        <w:r w:rsidRPr="00351B37">
          <w:rPr>
            <w:rStyle w:val="Hyperlink"/>
          </w:rPr>
          <w:t>View customer info</w:t>
        </w:r>
      </w:hyperlink>
    </w:p>
    <w:p w:rsidR="00A56093" w:rsidRPr="007C0F7A" w:rsidRDefault="00A56093" w:rsidP="00351B37">
      <w:pPr>
        <w:pStyle w:val="Kop3"/>
      </w:pPr>
      <w:r w:rsidRPr="007C0F7A">
        <w:t>3.</w:t>
      </w:r>
      <w:r w:rsidRPr="007C0F7A">
        <w:tab/>
      </w:r>
      <w:r w:rsidR="00351B37">
        <w:tab/>
      </w:r>
      <w:hyperlink w:anchor="_View_project_info" w:history="1">
        <w:r w:rsidR="00351B37" w:rsidRPr="00351B37">
          <w:rPr>
            <w:rStyle w:val="Hyperlink"/>
          </w:rPr>
          <w:t>View project info:</w:t>
        </w:r>
      </w:hyperlink>
    </w:p>
    <w:p w:rsidR="00A56093" w:rsidRPr="007C0F7A" w:rsidRDefault="00A56093" w:rsidP="00351B37">
      <w:pPr>
        <w:pStyle w:val="Kop3"/>
      </w:pPr>
      <w:r w:rsidRPr="007C0F7A">
        <w:t>4.</w:t>
      </w:r>
      <w:r w:rsidRPr="007C0F7A">
        <w:tab/>
      </w:r>
      <w:r w:rsidR="00351B37">
        <w:tab/>
      </w:r>
      <w:hyperlink w:anchor="_Edit_customer_1" w:history="1">
        <w:r w:rsidRPr="00351B37">
          <w:rPr>
            <w:rStyle w:val="Hyperlink"/>
          </w:rPr>
          <w:t>Edit customer</w:t>
        </w:r>
      </w:hyperlink>
    </w:p>
    <w:p w:rsidR="00A56093" w:rsidRPr="007C0F7A" w:rsidRDefault="00A56093" w:rsidP="00351B37">
      <w:pPr>
        <w:pStyle w:val="Kop3"/>
      </w:pPr>
      <w:r w:rsidRPr="007C0F7A">
        <w:t>5.</w:t>
      </w:r>
      <w:r w:rsidRPr="007C0F7A">
        <w:tab/>
      </w:r>
      <w:r w:rsidR="00351B37">
        <w:tab/>
      </w:r>
      <w:hyperlink w:anchor="_Edit_project" w:history="1">
        <w:r w:rsidRPr="00351B37">
          <w:rPr>
            <w:rStyle w:val="Hyperlink"/>
          </w:rPr>
          <w:t>Edit project::</w:t>
        </w:r>
      </w:hyperlink>
    </w:p>
    <w:p w:rsidR="00A56093" w:rsidRPr="007C0F7A" w:rsidRDefault="00A56093" w:rsidP="00351B37">
      <w:pPr>
        <w:pStyle w:val="Kop3"/>
      </w:pPr>
      <w:r w:rsidRPr="007C0F7A">
        <w:t>6.</w:t>
      </w:r>
      <w:r w:rsidRPr="007C0F7A">
        <w:tab/>
      </w:r>
      <w:r w:rsidR="00351B37">
        <w:tab/>
      </w:r>
      <w:hyperlink w:anchor="_Add_appointment" w:history="1">
        <w:r w:rsidRPr="00351B37">
          <w:rPr>
            <w:rStyle w:val="Hyperlink"/>
          </w:rPr>
          <w:t>Add appointment:</w:t>
        </w:r>
      </w:hyperlink>
    </w:p>
    <w:p w:rsidR="00A56093" w:rsidRPr="007C0F7A" w:rsidRDefault="00A56093" w:rsidP="00351B37">
      <w:pPr>
        <w:pStyle w:val="Kop3"/>
      </w:pPr>
      <w:r w:rsidRPr="007C0F7A">
        <w:t>7.</w:t>
      </w:r>
      <w:r w:rsidRPr="007C0F7A">
        <w:tab/>
      </w:r>
      <w:r w:rsidR="00351B37">
        <w:tab/>
      </w:r>
      <w:hyperlink w:anchor="_Print_info_1" w:history="1">
        <w:r w:rsidRPr="00351B37">
          <w:rPr>
            <w:rStyle w:val="Hyperlink"/>
          </w:rPr>
          <w:t>Print info:</w:t>
        </w:r>
      </w:hyperlink>
    </w:p>
    <w:p w:rsidR="00A56093" w:rsidRPr="00A56093" w:rsidRDefault="00A56093" w:rsidP="00351B37">
      <w:pPr>
        <w:pStyle w:val="Kop3"/>
      </w:pPr>
      <w:r w:rsidRPr="007C0F7A">
        <w:t>5</w:t>
      </w:r>
      <w:r w:rsidRPr="007C0F7A">
        <w:t>.</w:t>
      </w:r>
      <w:r w:rsidRPr="007C0F7A">
        <w:tab/>
      </w:r>
      <w:hyperlink w:anchor="_Finance" w:history="1">
        <w:r w:rsidRPr="00351B37">
          <w:rPr>
            <w:rStyle w:val="Hyperlink"/>
          </w:rPr>
          <w:t>Finance</w:t>
        </w:r>
      </w:hyperlink>
    </w:p>
    <w:p w:rsidR="00A56093" w:rsidRPr="00A56093" w:rsidRDefault="00A56093" w:rsidP="00351B37">
      <w:pPr>
        <w:pStyle w:val="Kop3"/>
      </w:pPr>
      <w:r w:rsidRPr="00A56093">
        <w:t>1.</w:t>
      </w:r>
      <w:r w:rsidRPr="00A56093">
        <w:tab/>
      </w:r>
      <w:r w:rsidR="00351B37">
        <w:tab/>
      </w:r>
      <w:hyperlink w:anchor="_Home_page" w:history="1">
        <w:r w:rsidRPr="00351B37">
          <w:rPr>
            <w:rStyle w:val="Hyperlink"/>
          </w:rPr>
          <w:t>Home screen:</w:t>
        </w:r>
      </w:hyperlink>
    </w:p>
    <w:p w:rsidR="00A56093" w:rsidRPr="00A56093" w:rsidRDefault="00A56093" w:rsidP="00351B37">
      <w:pPr>
        <w:pStyle w:val="Kop3"/>
      </w:pPr>
      <w:r w:rsidRPr="00A56093">
        <w:t>2.</w:t>
      </w:r>
      <w:r w:rsidRPr="00A56093">
        <w:tab/>
      </w:r>
      <w:r w:rsidR="00351B37">
        <w:tab/>
      </w:r>
      <w:hyperlink w:anchor="_View_customer_info_2" w:history="1">
        <w:r w:rsidRPr="00351B37">
          <w:rPr>
            <w:rStyle w:val="Hyperlink"/>
          </w:rPr>
          <w:t>View customer info:</w:t>
        </w:r>
      </w:hyperlink>
    </w:p>
    <w:p w:rsidR="00A56093" w:rsidRPr="00A56093" w:rsidRDefault="00A56093" w:rsidP="00351B37">
      <w:pPr>
        <w:pStyle w:val="Kop3"/>
      </w:pPr>
      <w:r w:rsidRPr="00A56093">
        <w:t>3.</w:t>
      </w:r>
      <w:r w:rsidRPr="00A56093">
        <w:tab/>
      </w:r>
      <w:r w:rsidR="00351B37">
        <w:tab/>
      </w:r>
      <w:hyperlink w:anchor="_View_project_info_1" w:history="1">
        <w:r w:rsidRPr="00351B37">
          <w:rPr>
            <w:rStyle w:val="Hyperlink"/>
          </w:rPr>
          <w:t>View project info:</w:t>
        </w:r>
      </w:hyperlink>
    </w:p>
    <w:p w:rsidR="00A56093" w:rsidRPr="00A56093" w:rsidRDefault="00A56093" w:rsidP="00351B37">
      <w:pPr>
        <w:pStyle w:val="Kop3"/>
      </w:pPr>
      <w:r w:rsidRPr="00A56093">
        <w:t>4.</w:t>
      </w:r>
      <w:r w:rsidRPr="00A56093">
        <w:tab/>
      </w:r>
      <w:r w:rsidR="00351B37">
        <w:tab/>
      </w:r>
      <w:hyperlink w:anchor="_View_invoice" w:history="1">
        <w:r w:rsidRPr="00351B37">
          <w:rPr>
            <w:rStyle w:val="Hyperlink"/>
          </w:rPr>
          <w:t>View invoice’s</w:t>
        </w:r>
      </w:hyperlink>
      <w:r w:rsidRPr="00A56093">
        <w:t xml:space="preserve"> :</w:t>
      </w:r>
    </w:p>
    <w:p w:rsidR="00A56093" w:rsidRPr="00A56093" w:rsidRDefault="00A56093" w:rsidP="00351B37">
      <w:pPr>
        <w:pStyle w:val="Kop3"/>
      </w:pPr>
      <w:r w:rsidRPr="00A56093">
        <w:t>5.</w:t>
      </w:r>
      <w:r w:rsidRPr="00A56093">
        <w:tab/>
      </w:r>
      <w:r w:rsidR="00351B37">
        <w:tab/>
      </w:r>
      <w:hyperlink w:anchor="_Edit_customer_info" w:history="1">
        <w:r w:rsidRPr="00351B37">
          <w:rPr>
            <w:rStyle w:val="Hyperlink"/>
          </w:rPr>
          <w:t>Edit customer info:</w:t>
        </w:r>
      </w:hyperlink>
    </w:p>
    <w:p w:rsidR="00A56093" w:rsidRPr="00A56093" w:rsidRDefault="00A56093" w:rsidP="00351B37">
      <w:pPr>
        <w:pStyle w:val="Kop3"/>
      </w:pPr>
      <w:r w:rsidRPr="00A56093">
        <w:t>6.</w:t>
      </w:r>
      <w:r w:rsidRPr="00A56093">
        <w:tab/>
      </w:r>
      <w:r w:rsidR="00351B37">
        <w:tab/>
      </w:r>
      <w:hyperlink w:anchor="_Add_invoice" w:history="1">
        <w:r w:rsidRPr="00351B37">
          <w:rPr>
            <w:rStyle w:val="Hyperlink"/>
          </w:rPr>
          <w:t>Add invoice:</w:t>
        </w:r>
      </w:hyperlink>
    </w:p>
    <w:p w:rsidR="00A56093" w:rsidRPr="00A56093" w:rsidRDefault="00A56093" w:rsidP="00351B37">
      <w:pPr>
        <w:pStyle w:val="Kop3"/>
      </w:pPr>
      <w:r w:rsidRPr="00A56093">
        <w:t>7.</w:t>
      </w:r>
      <w:r w:rsidRPr="00A56093">
        <w:tab/>
      </w:r>
      <w:r w:rsidR="00351B37">
        <w:tab/>
      </w:r>
      <w:hyperlink w:anchor="_Change_invoice_status" w:history="1">
        <w:r w:rsidRPr="00351B37">
          <w:rPr>
            <w:rStyle w:val="Hyperlink"/>
          </w:rPr>
          <w:t>Change invoice status:</w:t>
        </w:r>
      </w:hyperlink>
    </w:p>
    <w:p w:rsidR="00A56093" w:rsidRDefault="00A56093" w:rsidP="00351B37">
      <w:pPr>
        <w:pStyle w:val="Kop3"/>
      </w:pPr>
      <w:r>
        <w:t>6</w:t>
      </w:r>
      <w:r w:rsidRPr="00A56093">
        <w:t>.</w:t>
      </w:r>
      <w:r w:rsidRPr="00A56093">
        <w:tab/>
      </w:r>
      <w:hyperlink w:anchor="_Admin" w:history="1">
        <w:r w:rsidRPr="00351B37">
          <w:rPr>
            <w:rStyle w:val="Hyperlink"/>
          </w:rPr>
          <w:t>Admin:</w:t>
        </w:r>
      </w:hyperlink>
    </w:p>
    <w:p w:rsidR="005D7CF2" w:rsidRPr="00A56093" w:rsidRDefault="005D7CF2" w:rsidP="00351B37">
      <w:pPr>
        <w:pStyle w:val="Kop3"/>
      </w:pPr>
      <w:r>
        <w:t xml:space="preserve">1. </w:t>
      </w:r>
      <w:r>
        <w:tab/>
      </w:r>
      <w:r w:rsidR="00351B37">
        <w:tab/>
      </w:r>
      <w:hyperlink w:anchor="_Home_page_1" w:history="1">
        <w:r w:rsidRPr="00351B37">
          <w:rPr>
            <w:rStyle w:val="Hyperlink"/>
          </w:rPr>
          <w:t>home page</w:t>
        </w:r>
      </w:hyperlink>
    </w:p>
    <w:p w:rsidR="00A56093" w:rsidRPr="00A56093" w:rsidRDefault="005D7CF2" w:rsidP="00351B37">
      <w:pPr>
        <w:pStyle w:val="Kop3"/>
      </w:pPr>
      <w:r>
        <w:t>2</w:t>
      </w:r>
      <w:r w:rsidR="00A56093" w:rsidRPr="00A56093">
        <w:t xml:space="preserve">. </w:t>
      </w:r>
      <w:r w:rsidR="00A56093">
        <w:tab/>
      </w:r>
      <w:r w:rsidR="00351B37">
        <w:tab/>
      </w:r>
      <w:hyperlink w:anchor="_Add_user" w:history="1">
        <w:r w:rsidR="00A56093" w:rsidRPr="00351B37">
          <w:rPr>
            <w:rStyle w:val="Hyperlink"/>
          </w:rPr>
          <w:t>Add user:</w:t>
        </w:r>
      </w:hyperlink>
    </w:p>
    <w:p w:rsidR="00A56093" w:rsidRPr="00A56093" w:rsidRDefault="005D7CF2" w:rsidP="00351B37">
      <w:pPr>
        <w:pStyle w:val="Kop3"/>
      </w:pPr>
      <w:r>
        <w:t>3</w:t>
      </w:r>
      <w:r w:rsidR="00A56093">
        <w:t xml:space="preserve">. </w:t>
      </w:r>
      <w:r w:rsidR="00A56093">
        <w:tab/>
      </w:r>
      <w:r w:rsidR="00351B37">
        <w:tab/>
      </w:r>
      <w:hyperlink w:anchor="_Edit_user" w:history="1">
        <w:r w:rsidR="00A56093" w:rsidRPr="00351B37">
          <w:rPr>
            <w:rStyle w:val="Hyperlink"/>
          </w:rPr>
          <w:t>Edit user:</w:t>
        </w:r>
      </w:hyperlink>
    </w:p>
    <w:p w:rsidR="00A56093" w:rsidRPr="00A56093" w:rsidRDefault="005D7CF2" w:rsidP="00351B37">
      <w:pPr>
        <w:pStyle w:val="Kop3"/>
      </w:pPr>
      <w:r>
        <w:t>4</w:t>
      </w:r>
      <w:r w:rsidR="00A56093">
        <w:t xml:space="preserve">. </w:t>
      </w:r>
      <w:r w:rsidR="00A56093">
        <w:tab/>
      </w:r>
      <w:r w:rsidR="00351B37">
        <w:tab/>
      </w:r>
      <w:hyperlink w:anchor="_Delete_user" w:history="1">
        <w:r w:rsidR="00A56093" w:rsidRPr="00351B37">
          <w:rPr>
            <w:rStyle w:val="Hyperlink"/>
          </w:rPr>
          <w:t>Delete user:</w:t>
        </w:r>
      </w:hyperlink>
    </w:p>
    <w:p w:rsidR="00A56093" w:rsidRPr="00A56093" w:rsidRDefault="005D7CF2" w:rsidP="00351B37">
      <w:pPr>
        <w:pStyle w:val="Kop3"/>
      </w:pPr>
      <w:r>
        <w:t>5</w:t>
      </w:r>
      <w:r w:rsidR="00A56093">
        <w:t xml:space="preserve">. </w:t>
      </w:r>
      <w:r w:rsidR="00A56093">
        <w:tab/>
      </w:r>
      <w:r w:rsidR="00351B37">
        <w:tab/>
      </w:r>
      <w:hyperlink w:anchor="_Trash_bin" w:history="1">
        <w:r w:rsidR="00A56093" w:rsidRPr="00351B37">
          <w:rPr>
            <w:rStyle w:val="Hyperlink"/>
          </w:rPr>
          <w:t>Trash bin:</w:t>
        </w:r>
      </w:hyperlink>
      <w:bookmarkStart w:id="1" w:name="_GoBack"/>
      <w:bookmarkEnd w:id="1"/>
    </w:p>
    <w:p w:rsidR="0060730C" w:rsidRDefault="0060730C"/>
    <w:p w:rsidR="00A56093" w:rsidRDefault="00A56093"/>
    <w:p w:rsidR="00A56093" w:rsidRDefault="00A56093" w:rsidP="00A56093"/>
    <w:p w:rsidR="00A56093" w:rsidRDefault="00A56093" w:rsidP="00A56093">
      <w:pPr>
        <w:pStyle w:val="Kop3"/>
      </w:pPr>
      <w:bookmarkStart w:id="2" w:name="_Opening_the_application"/>
      <w:bookmarkEnd w:id="2"/>
      <w:r>
        <w:lastRenderedPageBreak/>
        <w:t>Opening the application</w:t>
      </w:r>
    </w:p>
    <w:p w:rsidR="00A56093" w:rsidRDefault="00A56093" w:rsidP="00A56093"/>
    <w:p w:rsidR="00A56093" w:rsidRDefault="00A56093" w:rsidP="00A56093">
      <w:r>
        <w:t>Once you have the application up and running and everything is setup correctly you should be able to go on your web application by typing in the link in your address bar:</w:t>
      </w:r>
    </w:p>
    <w:p w:rsidR="00A56093" w:rsidRDefault="00A56093" w:rsidP="00A56093">
      <w:r>
        <w:rPr>
          <w:noProof/>
        </w:rPr>
        <w:drawing>
          <wp:inline distT="0" distB="0" distL="0" distR="0" wp14:anchorId="2050DDDA" wp14:editId="7057903E">
            <wp:extent cx="6400800" cy="211328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113280"/>
                    </a:xfrm>
                    <a:prstGeom prst="rect">
                      <a:avLst/>
                    </a:prstGeom>
                  </pic:spPr>
                </pic:pic>
              </a:graphicData>
            </a:graphic>
          </wp:inline>
        </w:drawing>
      </w:r>
    </w:p>
    <w:p w:rsidR="00A56093" w:rsidRDefault="00A56093" w:rsidP="00A56093">
      <w:r>
        <w:t>You should be ending up at the login page of our application.</w:t>
      </w:r>
    </w:p>
    <w:p w:rsidR="00A56093" w:rsidRDefault="00A56093" w:rsidP="00A56093">
      <w:pPr>
        <w:rPr>
          <w:rFonts w:asciiTheme="majorHAnsi" w:eastAsiaTheme="majorEastAsia" w:hAnsiTheme="majorHAnsi" w:cstheme="majorBidi"/>
          <w:bCs/>
          <w:i/>
          <w:color w:val="2F5897" w:themeColor="text2"/>
          <w:sz w:val="23"/>
        </w:rPr>
      </w:pPr>
      <w:r w:rsidRPr="00A56093">
        <w:rPr>
          <w:rFonts w:asciiTheme="majorHAnsi" w:eastAsiaTheme="majorEastAsia" w:hAnsiTheme="majorHAnsi" w:cstheme="majorBidi"/>
          <w:bCs/>
          <w:i/>
          <w:color w:val="2F5897" w:themeColor="text2"/>
          <w:sz w:val="23"/>
        </w:rPr>
        <w:t>login into your department</w:t>
      </w:r>
    </w:p>
    <w:p w:rsidR="00CB2B6C" w:rsidRDefault="00CB2B6C" w:rsidP="00CB2B6C">
      <w:r>
        <w:t>so once we are on the login page we can login with our credentials of our application:</w:t>
      </w:r>
    </w:p>
    <w:p w:rsidR="00CB2B6C" w:rsidRDefault="00CB2B6C" w:rsidP="00CB2B6C">
      <w:r>
        <w:rPr>
          <w:noProof/>
        </w:rPr>
        <w:drawing>
          <wp:inline distT="0" distB="0" distL="0" distR="0" wp14:anchorId="37E0FB00" wp14:editId="10A957BB">
            <wp:extent cx="5364480" cy="1732280"/>
            <wp:effectExtent l="0" t="0" r="762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7025" cy="1736331"/>
                    </a:xfrm>
                    <a:prstGeom prst="rect">
                      <a:avLst/>
                    </a:prstGeom>
                  </pic:spPr>
                </pic:pic>
              </a:graphicData>
            </a:graphic>
          </wp:inline>
        </w:drawing>
      </w:r>
    </w:p>
    <w:p w:rsidR="00CB2B6C" w:rsidRPr="00CB2B6C" w:rsidRDefault="00CB2B6C" w:rsidP="00CB2B6C">
      <w:pPr>
        <w:pStyle w:val="Geenafstand"/>
        <w:rPr>
          <w:lang w:val="en-US"/>
        </w:rPr>
      </w:pPr>
      <w:r w:rsidRPr="00CB2B6C">
        <w:rPr>
          <w:lang w:val="en-US"/>
        </w:rPr>
        <w:t>Please fill in the email of your department and click on “login”:</w:t>
      </w:r>
    </w:p>
    <w:p w:rsidR="00CB2B6C" w:rsidRDefault="00CB2B6C" w:rsidP="00CB2B6C">
      <w:pPr>
        <w:pStyle w:val="Geenafstand"/>
      </w:pPr>
      <w:r w:rsidRPr="00CB2B6C">
        <w:rPr>
          <w:b/>
        </w:rPr>
        <w:t>Email sales:</w:t>
      </w:r>
      <w:r>
        <w:t xml:space="preserve"> </w:t>
      </w:r>
      <w:hyperlink r:id="rId12" w:history="1">
        <w:r w:rsidRPr="00960668">
          <w:rPr>
            <w:rStyle w:val="Hyperlink"/>
          </w:rPr>
          <w:t>sales@barroc-it.nl</w:t>
        </w:r>
      </w:hyperlink>
    </w:p>
    <w:p w:rsidR="00CB2B6C" w:rsidRDefault="00CB2B6C" w:rsidP="00CB2B6C">
      <w:pPr>
        <w:pStyle w:val="Geenafstand"/>
      </w:pPr>
      <w:r w:rsidRPr="00CB2B6C">
        <w:rPr>
          <w:b/>
        </w:rPr>
        <w:t>Password sales</w:t>
      </w:r>
      <w:r>
        <w:rPr>
          <w:b/>
        </w:rPr>
        <w:t xml:space="preserve">: </w:t>
      </w:r>
      <w:r>
        <w:t>sales</w:t>
      </w:r>
    </w:p>
    <w:p w:rsidR="00CB2B6C" w:rsidRDefault="00CB2B6C" w:rsidP="00CB2B6C">
      <w:pPr>
        <w:pStyle w:val="Geenafstand"/>
      </w:pPr>
      <w:r w:rsidRPr="00CB2B6C">
        <w:rPr>
          <w:b/>
        </w:rPr>
        <w:t>Email development:</w:t>
      </w:r>
      <w:r>
        <w:t xml:space="preserve"> </w:t>
      </w:r>
      <w:hyperlink r:id="rId13" w:history="1">
        <w:r w:rsidRPr="00960668">
          <w:rPr>
            <w:rStyle w:val="Hyperlink"/>
          </w:rPr>
          <w:t>development@barroc-it.nl</w:t>
        </w:r>
      </w:hyperlink>
    </w:p>
    <w:p w:rsidR="00CB2B6C" w:rsidRDefault="00CB2B6C" w:rsidP="00CB2B6C">
      <w:pPr>
        <w:pStyle w:val="Geenafstand"/>
      </w:pPr>
      <w:r w:rsidRPr="00CB2B6C">
        <w:rPr>
          <w:b/>
        </w:rPr>
        <w:t xml:space="preserve">Password development: </w:t>
      </w:r>
      <w:r>
        <w:t>development</w:t>
      </w:r>
    </w:p>
    <w:p w:rsidR="00CB2B6C" w:rsidRDefault="00CB2B6C" w:rsidP="00CB2B6C">
      <w:pPr>
        <w:pStyle w:val="Geenafstand"/>
      </w:pPr>
      <w:r w:rsidRPr="00CB2B6C">
        <w:rPr>
          <w:b/>
        </w:rPr>
        <w:t>Email finance:</w:t>
      </w:r>
      <w:r>
        <w:t xml:space="preserve"> </w:t>
      </w:r>
      <w:hyperlink r:id="rId14" w:history="1">
        <w:r w:rsidRPr="00960668">
          <w:rPr>
            <w:rStyle w:val="Hyperlink"/>
          </w:rPr>
          <w:t>finance@barroc-it.nl</w:t>
        </w:r>
      </w:hyperlink>
    </w:p>
    <w:p w:rsidR="00CB2B6C" w:rsidRDefault="00CB2B6C" w:rsidP="00CB2B6C">
      <w:pPr>
        <w:pStyle w:val="Geenafstand"/>
      </w:pPr>
      <w:r w:rsidRPr="00CB2B6C">
        <w:rPr>
          <w:b/>
        </w:rPr>
        <w:t xml:space="preserve">Password finance: </w:t>
      </w:r>
      <w:r>
        <w:t>finance</w:t>
      </w:r>
    </w:p>
    <w:p w:rsidR="00CB2B6C" w:rsidRDefault="00CB2B6C" w:rsidP="00CB2B6C">
      <w:pPr>
        <w:pStyle w:val="Geenafstand"/>
      </w:pPr>
      <w:r w:rsidRPr="00CB2B6C">
        <w:rPr>
          <w:b/>
        </w:rPr>
        <w:t xml:space="preserve">Email admin: </w:t>
      </w:r>
      <w:hyperlink r:id="rId15" w:history="1">
        <w:r w:rsidRPr="00960668">
          <w:rPr>
            <w:rStyle w:val="Hyperlink"/>
          </w:rPr>
          <w:t>admin@barroc-it.nl</w:t>
        </w:r>
      </w:hyperlink>
    </w:p>
    <w:p w:rsidR="00CB2B6C" w:rsidRPr="00CB2B6C" w:rsidRDefault="00CB2B6C" w:rsidP="00CB2B6C">
      <w:pPr>
        <w:pStyle w:val="Geenafstand"/>
        <w:rPr>
          <w:lang w:val="en-US"/>
        </w:rPr>
      </w:pPr>
      <w:r w:rsidRPr="00CB2B6C">
        <w:rPr>
          <w:b/>
          <w:lang w:val="en-US"/>
        </w:rPr>
        <w:t>Password admin:</w:t>
      </w:r>
      <w:r w:rsidRPr="00CB2B6C">
        <w:rPr>
          <w:lang w:val="en-US"/>
        </w:rPr>
        <w:t xml:space="preserve"> admin</w:t>
      </w:r>
    </w:p>
    <w:p w:rsidR="00A56093" w:rsidRDefault="00CB2B6C" w:rsidP="00A56093">
      <w:r>
        <w:t>That’s al that have to be done.</w:t>
      </w:r>
    </w:p>
    <w:p w:rsidR="00A56093" w:rsidRDefault="00CB2B6C" w:rsidP="00CB2B6C">
      <w:pPr>
        <w:pStyle w:val="Kop2"/>
      </w:pPr>
      <w:bookmarkStart w:id="3" w:name="_sales"/>
      <w:bookmarkEnd w:id="3"/>
      <w:r>
        <w:lastRenderedPageBreak/>
        <w:t>sales</w:t>
      </w:r>
    </w:p>
    <w:p w:rsidR="00CB2B6C" w:rsidRDefault="00CB2B6C" w:rsidP="00CB2B6C"/>
    <w:p w:rsidR="00CB2B6C" w:rsidRPr="00CB2B6C" w:rsidRDefault="00CB2B6C" w:rsidP="00CB2B6C">
      <w:r>
        <w:t>to be able to login into sales please see the instructions above</w:t>
      </w:r>
    </w:p>
    <w:p w:rsidR="00CB2B6C" w:rsidRDefault="00CB2B6C" w:rsidP="00CB2B6C">
      <w:pPr>
        <w:pStyle w:val="Kop3"/>
      </w:pPr>
      <w:bookmarkStart w:id="4" w:name="_home_screen"/>
      <w:bookmarkEnd w:id="4"/>
      <w:r>
        <w:t>home screen</w:t>
      </w:r>
    </w:p>
    <w:p w:rsidR="00CB2B6C" w:rsidRDefault="00CB2B6C" w:rsidP="00CB2B6C">
      <w:r>
        <w:t>once we’re have logged in we will end up at the home page with the info the department sales has to be able to view:</w:t>
      </w:r>
    </w:p>
    <w:p w:rsidR="00CB2B6C" w:rsidRDefault="00CB2B6C" w:rsidP="00CB2B6C">
      <w:r>
        <w:rPr>
          <w:noProof/>
        </w:rPr>
        <w:drawing>
          <wp:inline distT="0" distB="0" distL="0" distR="0">
            <wp:extent cx="6400800" cy="3097054"/>
            <wp:effectExtent l="0" t="0" r="0" b="8255"/>
            <wp:docPr id="5" name="Afbeelding 5" descr="C:\Users\d2106\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2106\AppData\Local\Microsoft\Windows\INetCache\Content.Word\hom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097054"/>
                    </a:xfrm>
                    <a:prstGeom prst="rect">
                      <a:avLst/>
                    </a:prstGeom>
                    <a:noFill/>
                    <a:ln>
                      <a:noFill/>
                    </a:ln>
                  </pic:spPr>
                </pic:pic>
              </a:graphicData>
            </a:graphic>
          </wp:inline>
        </w:drawing>
      </w:r>
    </w:p>
    <w:p w:rsidR="00CB2B6C" w:rsidRDefault="00CB2B6C" w:rsidP="00CB2B6C">
      <w:pPr>
        <w:pStyle w:val="Kop3"/>
      </w:pPr>
      <w:bookmarkStart w:id="5" w:name="_view_customer_info"/>
      <w:bookmarkEnd w:id="5"/>
      <w:r>
        <w:t>view customer info</w:t>
      </w:r>
    </w:p>
    <w:p w:rsidR="00CB2B6C" w:rsidRDefault="00CB2B6C" w:rsidP="00CB2B6C"/>
    <w:p w:rsidR="00CB2B6C" w:rsidRDefault="00CB2B6C" w:rsidP="00CB2B6C">
      <w:r>
        <w:t>in order to view the customer info we have to click on the name of the customer:</w:t>
      </w:r>
    </w:p>
    <w:p w:rsidR="00CB2B6C" w:rsidRDefault="00CB2B6C" w:rsidP="00CB2B6C">
      <w:r>
        <w:rPr>
          <w:noProof/>
        </w:rPr>
        <w:drawing>
          <wp:inline distT="0" distB="0" distL="0" distR="0">
            <wp:extent cx="6393180" cy="1996440"/>
            <wp:effectExtent l="0" t="0" r="762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3180" cy="1996440"/>
                    </a:xfrm>
                    <a:prstGeom prst="rect">
                      <a:avLst/>
                    </a:prstGeom>
                    <a:noFill/>
                    <a:ln>
                      <a:noFill/>
                    </a:ln>
                  </pic:spPr>
                </pic:pic>
              </a:graphicData>
            </a:graphic>
          </wp:inline>
        </w:drawing>
      </w:r>
    </w:p>
    <w:p w:rsidR="003239B7" w:rsidRDefault="003239B7" w:rsidP="00CB2B6C">
      <w:r>
        <w:t>And u will end up on the customer view page:</w:t>
      </w:r>
    </w:p>
    <w:p w:rsidR="003239B7" w:rsidRDefault="003239B7" w:rsidP="00CB2B6C">
      <w:r>
        <w:rPr>
          <w:noProof/>
        </w:rPr>
        <w:lastRenderedPageBreak/>
        <w:drawing>
          <wp:inline distT="0" distB="0" distL="0" distR="0">
            <wp:extent cx="6400800" cy="3133023"/>
            <wp:effectExtent l="0" t="0" r="0" b="0"/>
            <wp:docPr id="9" name="Afbeelding 9" descr="C:\Users\d2106\AppData\Local\Microsoft\Windows\INetCache\Content.Word\customersInfo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2106\AppData\Local\Microsoft\Windows\INetCache\Content.Word\customersInfoPart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133023"/>
                    </a:xfrm>
                    <a:prstGeom prst="rect">
                      <a:avLst/>
                    </a:prstGeom>
                    <a:noFill/>
                    <a:ln>
                      <a:noFill/>
                    </a:ln>
                  </pic:spPr>
                </pic:pic>
              </a:graphicData>
            </a:graphic>
          </wp:inline>
        </w:drawing>
      </w:r>
    </w:p>
    <w:p w:rsidR="003239B7" w:rsidRDefault="003239B7" w:rsidP="00CB2B6C">
      <w:r>
        <w:t>On this page you will be able to see all the info of that customer</w:t>
      </w:r>
    </w:p>
    <w:p w:rsidR="00CB2B6C" w:rsidRDefault="00CB2B6C" w:rsidP="00CB2B6C">
      <w:pPr>
        <w:pStyle w:val="Kop3"/>
      </w:pPr>
      <w:bookmarkStart w:id="6" w:name="_edit_customer"/>
      <w:bookmarkEnd w:id="6"/>
      <w:r>
        <w:t>edit customer</w:t>
      </w:r>
    </w:p>
    <w:p w:rsidR="003239B7" w:rsidRDefault="003239B7" w:rsidP="00CB2B6C">
      <w:r>
        <w:t>if you want to edit the customer we need to click on “Edit customer”</w:t>
      </w:r>
    </w:p>
    <w:p w:rsidR="003239B7" w:rsidRDefault="003239B7" w:rsidP="00CB2B6C">
      <w:r w:rsidRPr="003239B7">
        <w:drawing>
          <wp:inline distT="0" distB="0" distL="0" distR="0" wp14:anchorId="1F4F06F2" wp14:editId="698782B9">
            <wp:extent cx="6400800" cy="293878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938780"/>
                    </a:xfrm>
                    <a:prstGeom prst="rect">
                      <a:avLst/>
                    </a:prstGeom>
                  </pic:spPr>
                </pic:pic>
              </a:graphicData>
            </a:graphic>
          </wp:inline>
        </w:drawing>
      </w:r>
    </w:p>
    <w:p w:rsidR="003239B7" w:rsidRDefault="003239B7" w:rsidP="00CB2B6C">
      <w:r>
        <w:t>and we will end up on this page where you have to fill in all the info of the customer/ the info what you want to change:</w:t>
      </w:r>
    </w:p>
    <w:p w:rsidR="003239B7" w:rsidRDefault="003239B7" w:rsidP="00CB2B6C">
      <w:r w:rsidRPr="003239B7">
        <w:lastRenderedPageBreak/>
        <w:drawing>
          <wp:inline distT="0" distB="0" distL="0" distR="0" wp14:anchorId="05540737" wp14:editId="5EF67323">
            <wp:extent cx="6400800" cy="2266315"/>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266315"/>
                    </a:xfrm>
                    <a:prstGeom prst="rect">
                      <a:avLst/>
                    </a:prstGeom>
                  </pic:spPr>
                </pic:pic>
              </a:graphicData>
            </a:graphic>
          </wp:inline>
        </w:drawing>
      </w:r>
    </w:p>
    <w:p w:rsidR="003239B7" w:rsidRDefault="003239B7" w:rsidP="00CB2B6C">
      <w:r>
        <w:t>Once done click on “Edit customer ” on the bottom right of the dialog</w:t>
      </w:r>
    </w:p>
    <w:p w:rsidR="00CB2B6C" w:rsidRDefault="00CB2B6C" w:rsidP="00CB2B6C">
      <w:pPr>
        <w:pStyle w:val="Kop3"/>
      </w:pPr>
      <w:bookmarkStart w:id="7" w:name="_making_customer"/>
      <w:bookmarkEnd w:id="7"/>
      <w:r>
        <w:t>making customer</w:t>
      </w:r>
    </w:p>
    <w:p w:rsidR="003239B7" w:rsidRDefault="003239B7" w:rsidP="00CB2B6C">
      <w:r>
        <w:t>for making a customer we go to the top of the screen where our navigation bar is located. Once you found the navigation bar click on “sales” and a hamburger menu will pop-up, from there of we click on “add Customer”</w:t>
      </w:r>
    </w:p>
    <w:p w:rsidR="003239B7" w:rsidRDefault="003239B7" w:rsidP="00CB2B6C">
      <w:r w:rsidRPr="003239B7">
        <w:drawing>
          <wp:inline distT="0" distB="0" distL="0" distR="0" wp14:anchorId="4FB390B6" wp14:editId="0D59B829">
            <wp:extent cx="6400800" cy="65595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655955"/>
                    </a:xfrm>
                    <a:prstGeom prst="rect">
                      <a:avLst/>
                    </a:prstGeom>
                  </pic:spPr>
                </pic:pic>
              </a:graphicData>
            </a:graphic>
          </wp:inline>
        </w:drawing>
      </w:r>
    </w:p>
    <w:p w:rsidR="003239B7" w:rsidRDefault="003239B7" w:rsidP="00CB2B6C">
      <w:r>
        <w:t>Once u clicked on the “make customer ” we should end up at the add customer page:</w:t>
      </w:r>
    </w:p>
    <w:p w:rsidR="003239B7" w:rsidRDefault="003239B7" w:rsidP="00CB2B6C">
      <w:r w:rsidRPr="003239B7">
        <w:drawing>
          <wp:inline distT="0" distB="0" distL="0" distR="0" wp14:anchorId="5B3DB4E0" wp14:editId="6DA818D8">
            <wp:extent cx="6400800" cy="322135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221355"/>
                    </a:xfrm>
                    <a:prstGeom prst="rect">
                      <a:avLst/>
                    </a:prstGeom>
                  </pic:spPr>
                </pic:pic>
              </a:graphicData>
            </a:graphic>
          </wp:inline>
        </w:drawing>
      </w:r>
    </w:p>
    <w:p w:rsidR="003239B7" w:rsidRDefault="003239B7" w:rsidP="00CB2B6C">
      <w:r>
        <w:lastRenderedPageBreak/>
        <w:t>On order to add a customer we have to fill in at least 2 field: “</w:t>
      </w:r>
      <w:r w:rsidR="007C0F7A">
        <w:t>company name</w:t>
      </w:r>
      <w:r>
        <w:t>”</w:t>
      </w:r>
      <w:r w:rsidR="007C0F7A">
        <w:t xml:space="preserve"> and “telephone number” once all the info has been filled in click on “Add customer” and a new customer has added to your database.</w:t>
      </w:r>
    </w:p>
    <w:p w:rsidR="00CB2B6C" w:rsidRDefault="00CB2B6C" w:rsidP="00CB2B6C">
      <w:pPr>
        <w:pStyle w:val="Kop3"/>
      </w:pPr>
      <w:bookmarkStart w:id="8" w:name="_deleting_customer"/>
      <w:bookmarkEnd w:id="8"/>
      <w:r>
        <w:t>deleting customer</w:t>
      </w:r>
    </w:p>
    <w:p w:rsidR="00CB2B6C" w:rsidRDefault="007C0F7A" w:rsidP="00CB2B6C">
      <w:r>
        <w:t>if we want to delete a customer we should be at the home page of our department (if not click on the barroc-it text on the top left corner of our screen).</w:t>
      </w:r>
    </w:p>
    <w:p w:rsidR="007C0F7A" w:rsidRDefault="007C0F7A" w:rsidP="00CB2B6C">
      <w:r>
        <w:t>Once we are at the home page we have a dialog of all customer with a red cross behind it.</w:t>
      </w:r>
    </w:p>
    <w:p w:rsidR="007C0F7A" w:rsidRDefault="007C0F7A" w:rsidP="00CB2B6C">
      <w:r w:rsidRPr="007C0F7A">
        <w:drawing>
          <wp:inline distT="0" distB="0" distL="0" distR="0" wp14:anchorId="2A55C707" wp14:editId="6622EF07">
            <wp:extent cx="6400800" cy="2051685"/>
            <wp:effectExtent l="0" t="0" r="0" b="571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2051685"/>
                    </a:xfrm>
                    <a:prstGeom prst="rect">
                      <a:avLst/>
                    </a:prstGeom>
                  </pic:spPr>
                </pic:pic>
              </a:graphicData>
            </a:graphic>
          </wp:inline>
        </w:drawing>
      </w:r>
    </w:p>
    <w:p w:rsidR="007C0F7A" w:rsidRDefault="007C0F7A" w:rsidP="00CB2B6C">
      <w:r>
        <w:t>If we want to delete that customer we simply click on the “red cross” and the customer will be deleted</w:t>
      </w:r>
    </w:p>
    <w:p w:rsidR="00CB2B6C" w:rsidRDefault="00CB2B6C" w:rsidP="00CB2B6C">
      <w:pPr>
        <w:pStyle w:val="Kop3"/>
      </w:pPr>
      <w:bookmarkStart w:id="9" w:name="_print_info"/>
      <w:bookmarkEnd w:id="9"/>
      <w:r>
        <w:t>print info</w:t>
      </w:r>
    </w:p>
    <w:p w:rsidR="007C0F7A" w:rsidRDefault="007C0F7A" w:rsidP="007C0F7A"/>
    <w:p w:rsidR="007C0F7A" w:rsidRDefault="007C0F7A" w:rsidP="007C0F7A">
      <w:r>
        <w:t>if we want to print the customer info we have to click on a customer like we did earlier to be able to view the customer details we want to print:</w:t>
      </w:r>
    </w:p>
    <w:p w:rsidR="007C0F7A" w:rsidRDefault="007C0F7A" w:rsidP="007C0F7A">
      <w:r w:rsidRPr="007C0F7A">
        <w:drawing>
          <wp:inline distT="0" distB="0" distL="0" distR="0" wp14:anchorId="3DC080E2" wp14:editId="248243CA">
            <wp:extent cx="5097780" cy="2302093"/>
            <wp:effectExtent l="0" t="0" r="7620" b="317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968" cy="2303984"/>
                    </a:xfrm>
                    <a:prstGeom prst="rect">
                      <a:avLst/>
                    </a:prstGeom>
                  </pic:spPr>
                </pic:pic>
              </a:graphicData>
            </a:graphic>
          </wp:inline>
        </w:drawing>
      </w:r>
    </w:p>
    <w:p w:rsidR="007C0F7A" w:rsidRDefault="007C0F7A" w:rsidP="007C0F7A">
      <w:r>
        <w:t>If we want to print the info we only have to click on “info print”</w:t>
      </w:r>
    </w:p>
    <w:p w:rsidR="007C0F7A" w:rsidRDefault="007C0F7A" w:rsidP="007C0F7A">
      <w:pPr>
        <w:pStyle w:val="Kop2"/>
      </w:pPr>
      <w:bookmarkStart w:id="10" w:name="_Development"/>
      <w:bookmarkEnd w:id="10"/>
      <w:r>
        <w:lastRenderedPageBreak/>
        <w:t>Development</w:t>
      </w:r>
    </w:p>
    <w:p w:rsidR="007C0F7A" w:rsidRDefault="007C0F7A" w:rsidP="007C0F7A">
      <w:pPr>
        <w:pStyle w:val="Kop3"/>
      </w:pPr>
    </w:p>
    <w:p w:rsidR="007C0F7A" w:rsidRDefault="007C0F7A" w:rsidP="007C0F7A">
      <w:pPr>
        <w:pStyle w:val="Geenafstand"/>
        <w:rPr>
          <w:lang w:val="en-US"/>
        </w:rPr>
      </w:pPr>
      <w:r w:rsidRPr="007C0F7A">
        <w:rPr>
          <w:lang w:val="en-US"/>
        </w:rPr>
        <w:t>To be able to view the development page we must be logged in as a developer (</w:t>
      </w:r>
      <w:r>
        <w:rPr>
          <w:lang w:val="en-US"/>
        </w:rPr>
        <w:t>see login instruction above</w:t>
      </w:r>
      <w:r w:rsidRPr="007C0F7A">
        <w:rPr>
          <w:lang w:val="en-US"/>
        </w:rPr>
        <w:t>)</w:t>
      </w:r>
      <w:r>
        <w:rPr>
          <w:lang w:val="en-US"/>
        </w:rPr>
        <w:t>.</w:t>
      </w:r>
    </w:p>
    <w:p w:rsidR="007C0F7A" w:rsidRDefault="007C0F7A" w:rsidP="007C0F7A">
      <w:pPr>
        <w:pStyle w:val="Geenafstand"/>
        <w:rPr>
          <w:lang w:val="en-US"/>
        </w:rPr>
      </w:pPr>
    </w:p>
    <w:p w:rsidR="007C0F7A" w:rsidRDefault="007C0F7A" w:rsidP="007C0F7A">
      <w:pPr>
        <w:pStyle w:val="Kop3"/>
      </w:pPr>
      <w:bookmarkStart w:id="11" w:name="_Home_screen_1"/>
      <w:bookmarkEnd w:id="11"/>
      <w:r>
        <w:t>Home screen</w:t>
      </w:r>
    </w:p>
    <w:p w:rsidR="007C0F7A" w:rsidRDefault="007C0F7A" w:rsidP="007C0F7A"/>
    <w:p w:rsidR="007C0F7A" w:rsidRDefault="007C0F7A" w:rsidP="007C0F7A">
      <w:r>
        <w:t>Once we’re logged in as developer we will end up at the home page of developer where the appropriate info will be displayed:</w:t>
      </w:r>
    </w:p>
    <w:p w:rsidR="007C0F7A" w:rsidRDefault="007C0F7A" w:rsidP="007C0F7A">
      <w:r w:rsidRPr="007C0F7A">
        <w:drawing>
          <wp:inline distT="0" distB="0" distL="0" distR="0" wp14:anchorId="1739FDEF" wp14:editId="025560E9">
            <wp:extent cx="6400800" cy="2456180"/>
            <wp:effectExtent l="0" t="0" r="0" b="127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456180"/>
                    </a:xfrm>
                    <a:prstGeom prst="rect">
                      <a:avLst/>
                    </a:prstGeom>
                  </pic:spPr>
                </pic:pic>
              </a:graphicData>
            </a:graphic>
          </wp:inline>
        </w:drawing>
      </w:r>
    </w:p>
    <w:p w:rsidR="007C0F7A" w:rsidRDefault="00E366A0" w:rsidP="007C0F7A">
      <w:pPr>
        <w:pStyle w:val="Kop3"/>
      </w:pPr>
      <w:bookmarkStart w:id="12" w:name="_View_customer_info_1"/>
      <w:bookmarkEnd w:id="12"/>
      <w:r>
        <w:t>View customer info</w:t>
      </w:r>
    </w:p>
    <w:p w:rsidR="00E366A0" w:rsidRDefault="00E366A0" w:rsidP="00E366A0">
      <w:r>
        <w:t>If we want to view the customer info we have to click on ”the customer name”</w:t>
      </w:r>
    </w:p>
    <w:p w:rsidR="00E366A0" w:rsidRDefault="00E366A0" w:rsidP="00E366A0">
      <w:r w:rsidRPr="00E366A0">
        <w:drawing>
          <wp:inline distT="0" distB="0" distL="0" distR="0" wp14:anchorId="664F23F0" wp14:editId="66698440">
            <wp:extent cx="6400800" cy="2456180"/>
            <wp:effectExtent l="0" t="0" r="0" b="127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456180"/>
                    </a:xfrm>
                    <a:prstGeom prst="rect">
                      <a:avLst/>
                    </a:prstGeom>
                  </pic:spPr>
                </pic:pic>
              </a:graphicData>
            </a:graphic>
          </wp:inline>
        </w:drawing>
      </w:r>
    </w:p>
    <w:p w:rsidR="00E366A0" w:rsidRDefault="00E366A0" w:rsidP="00E366A0">
      <w:r>
        <w:t>Once we clicked on that we will be directed to the customer info page of that customer:</w:t>
      </w:r>
    </w:p>
    <w:p w:rsidR="00E366A0" w:rsidRDefault="00E366A0" w:rsidP="00E366A0">
      <w:r w:rsidRPr="00E366A0">
        <w:lastRenderedPageBreak/>
        <w:drawing>
          <wp:inline distT="0" distB="0" distL="0" distR="0" wp14:anchorId="58366C95" wp14:editId="7A475F7B">
            <wp:extent cx="6400800" cy="345186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451860"/>
                    </a:xfrm>
                    <a:prstGeom prst="rect">
                      <a:avLst/>
                    </a:prstGeom>
                  </pic:spPr>
                </pic:pic>
              </a:graphicData>
            </a:graphic>
          </wp:inline>
        </w:drawing>
      </w:r>
    </w:p>
    <w:p w:rsidR="00E366A0" w:rsidRDefault="00E366A0" w:rsidP="00E366A0">
      <w:r>
        <w:t>Here we can see all the info where development can do something with.</w:t>
      </w:r>
    </w:p>
    <w:p w:rsidR="00E366A0" w:rsidRDefault="00E366A0" w:rsidP="00E366A0">
      <w:pPr>
        <w:pStyle w:val="Kop3"/>
      </w:pPr>
      <w:bookmarkStart w:id="13" w:name="_View_project_info"/>
      <w:bookmarkEnd w:id="13"/>
      <w:r>
        <w:t>View project info</w:t>
      </w:r>
    </w:p>
    <w:p w:rsidR="00E366A0" w:rsidRDefault="00E366A0" w:rsidP="00E366A0"/>
    <w:p w:rsidR="00E366A0" w:rsidRDefault="00E366A0" w:rsidP="00E366A0">
      <w:r>
        <w:t>If we want to view the project info we have to click on the project dialog and the name of the project:</w:t>
      </w:r>
    </w:p>
    <w:p w:rsidR="00E366A0" w:rsidRDefault="00E366A0" w:rsidP="00E366A0">
      <w:r w:rsidRPr="00E366A0">
        <w:drawing>
          <wp:inline distT="0" distB="0" distL="0" distR="0" wp14:anchorId="26911BB8" wp14:editId="2A499927">
            <wp:extent cx="6400800" cy="2894330"/>
            <wp:effectExtent l="0" t="0" r="0" b="127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894330"/>
                    </a:xfrm>
                    <a:prstGeom prst="rect">
                      <a:avLst/>
                    </a:prstGeom>
                  </pic:spPr>
                </pic:pic>
              </a:graphicData>
            </a:graphic>
          </wp:inline>
        </w:drawing>
      </w:r>
    </w:p>
    <w:p w:rsidR="00E366A0" w:rsidRDefault="00E366A0" w:rsidP="00E366A0">
      <w:r>
        <w:t>Once we clicked on the project we will be directed to a page with all the project info:</w:t>
      </w:r>
    </w:p>
    <w:p w:rsidR="00E366A0" w:rsidRDefault="00E366A0" w:rsidP="00E366A0">
      <w:r w:rsidRPr="00E366A0">
        <w:lastRenderedPageBreak/>
        <w:drawing>
          <wp:inline distT="0" distB="0" distL="0" distR="0" wp14:anchorId="0C4905DF" wp14:editId="05EF12AB">
            <wp:extent cx="6400800" cy="2319655"/>
            <wp:effectExtent l="0" t="0" r="0"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2319655"/>
                    </a:xfrm>
                    <a:prstGeom prst="rect">
                      <a:avLst/>
                    </a:prstGeom>
                  </pic:spPr>
                </pic:pic>
              </a:graphicData>
            </a:graphic>
          </wp:inline>
        </w:drawing>
      </w:r>
    </w:p>
    <w:p w:rsidR="00E366A0" w:rsidRDefault="00E366A0" w:rsidP="00E366A0">
      <w:pPr>
        <w:pStyle w:val="Kop3"/>
      </w:pPr>
      <w:bookmarkStart w:id="14" w:name="_Edit_customer_1"/>
      <w:bookmarkEnd w:id="14"/>
      <w:r>
        <w:t>Edit customer</w:t>
      </w:r>
    </w:p>
    <w:p w:rsidR="00E366A0" w:rsidRDefault="00E366A0" w:rsidP="00E366A0"/>
    <w:p w:rsidR="00E366A0" w:rsidRDefault="00E366A0" w:rsidP="00E366A0">
      <w:r>
        <w:t>If we want to edit the customer we have to click on the customer first to view the customer info it-self like we did above.</w:t>
      </w:r>
    </w:p>
    <w:p w:rsidR="00E366A0" w:rsidRDefault="00E366A0" w:rsidP="00E366A0">
      <w:r>
        <w:t>Once we clicked on that we click on edit customer:</w:t>
      </w:r>
    </w:p>
    <w:p w:rsidR="00E366A0" w:rsidRDefault="00E366A0" w:rsidP="00E366A0">
      <w:r w:rsidRPr="00E366A0">
        <w:drawing>
          <wp:inline distT="0" distB="0" distL="0" distR="0" wp14:anchorId="172066A7" wp14:editId="05B9CFA2">
            <wp:extent cx="6400800" cy="295338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2953385"/>
                    </a:xfrm>
                    <a:prstGeom prst="rect">
                      <a:avLst/>
                    </a:prstGeom>
                  </pic:spPr>
                </pic:pic>
              </a:graphicData>
            </a:graphic>
          </wp:inline>
        </w:drawing>
      </w:r>
    </w:p>
    <w:p w:rsidR="00E366A0" w:rsidRDefault="00E366A0" w:rsidP="00E366A0">
      <w:r>
        <w:t xml:space="preserve">Once </w:t>
      </w:r>
      <w:r w:rsidR="00A920C6">
        <w:t xml:space="preserve">we clicked on </w:t>
      </w:r>
      <w:r>
        <w:t>”</w:t>
      </w:r>
      <w:r w:rsidR="00A920C6">
        <w:t>edit customer</w:t>
      </w:r>
      <w:r>
        <w:t>”</w:t>
      </w:r>
      <w:r w:rsidR="00A920C6">
        <w:t xml:space="preserve">  we will be directed to a edit customer page:</w:t>
      </w:r>
    </w:p>
    <w:p w:rsidR="00A920C6" w:rsidRDefault="00A920C6" w:rsidP="00E366A0">
      <w:r w:rsidRPr="00A920C6">
        <w:lastRenderedPageBreak/>
        <w:drawing>
          <wp:inline distT="0" distB="0" distL="0" distR="0" wp14:anchorId="0DEEA771" wp14:editId="28118845">
            <wp:extent cx="6400800" cy="2564765"/>
            <wp:effectExtent l="0" t="0" r="0" b="698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2564765"/>
                    </a:xfrm>
                    <a:prstGeom prst="rect">
                      <a:avLst/>
                    </a:prstGeom>
                  </pic:spPr>
                </pic:pic>
              </a:graphicData>
            </a:graphic>
          </wp:inline>
        </w:drawing>
      </w:r>
    </w:p>
    <w:p w:rsidR="00A920C6" w:rsidRDefault="00A920C6" w:rsidP="00E366A0">
      <w:r>
        <w:t>Here we can edit all the customer info we need to edit as developer being</w:t>
      </w:r>
      <w:r w:rsidR="00E91FAA">
        <w:t>. When we are done editing click on “Edit customer” :</w:t>
      </w:r>
    </w:p>
    <w:p w:rsidR="00E91FAA" w:rsidRDefault="00E91FAA" w:rsidP="00E366A0">
      <w:r w:rsidRPr="00E91FAA">
        <w:drawing>
          <wp:inline distT="0" distB="0" distL="0" distR="0" wp14:anchorId="13D7822E" wp14:editId="64892453">
            <wp:extent cx="6400800" cy="2564765"/>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2564765"/>
                    </a:xfrm>
                    <a:prstGeom prst="rect">
                      <a:avLst/>
                    </a:prstGeom>
                  </pic:spPr>
                </pic:pic>
              </a:graphicData>
            </a:graphic>
          </wp:inline>
        </w:drawing>
      </w:r>
    </w:p>
    <w:p w:rsidR="00E91FAA" w:rsidRDefault="00E91FAA" w:rsidP="00E91FAA">
      <w:pPr>
        <w:pStyle w:val="Kop3"/>
      </w:pPr>
      <w:bookmarkStart w:id="15" w:name="_Edit_project"/>
      <w:bookmarkEnd w:id="15"/>
      <w:r>
        <w:t>Edit project</w:t>
      </w:r>
    </w:p>
    <w:p w:rsidR="00E91FAA" w:rsidRDefault="00E91FAA" w:rsidP="00E91FAA"/>
    <w:p w:rsidR="00E91FAA" w:rsidRDefault="00E91FAA" w:rsidP="00E91FAA">
      <w:r>
        <w:t>If we want to edit a project we need to go to the project info, like we explained earlier.</w:t>
      </w:r>
    </w:p>
    <w:p w:rsidR="00E91FAA" w:rsidRDefault="00E91FAA" w:rsidP="00E91FAA">
      <w:r>
        <w:t>Once we’re on the info page we need to click on “Edit Project”:</w:t>
      </w:r>
    </w:p>
    <w:p w:rsidR="00E91FAA" w:rsidRDefault="00E91FAA" w:rsidP="00E91FAA">
      <w:r w:rsidRPr="00E91FAA">
        <w:lastRenderedPageBreak/>
        <w:drawing>
          <wp:inline distT="0" distB="0" distL="0" distR="0" wp14:anchorId="59C23931" wp14:editId="0F080140">
            <wp:extent cx="6400800" cy="1904365"/>
            <wp:effectExtent l="0" t="0" r="0" b="63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1904365"/>
                    </a:xfrm>
                    <a:prstGeom prst="rect">
                      <a:avLst/>
                    </a:prstGeom>
                  </pic:spPr>
                </pic:pic>
              </a:graphicData>
            </a:graphic>
          </wp:inline>
        </w:drawing>
      </w:r>
    </w:p>
    <w:p w:rsidR="00E91FAA" w:rsidRDefault="00E91FAA" w:rsidP="00E91FAA">
      <w:r>
        <w:t>Once we clicked on the “edit project” we will be directed to the editing page of that project:</w:t>
      </w:r>
    </w:p>
    <w:p w:rsidR="00E91FAA" w:rsidRDefault="00E91FAA" w:rsidP="00E91FAA">
      <w:r w:rsidRPr="00E91FAA">
        <w:drawing>
          <wp:inline distT="0" distB="0" distL="0" distR="0" wp14:anchorId="0BEDE45F" wp14:editId="3643C2DC">
            <wp:extent cx="6400800" cy="3237230"/>
            <wp:effectExtent l="0" t="0" r="0"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3237230"/>
                    </a:xfrm>
                    <a:prstGeom prst="rect">
                      <a:avLst/>
                    </a:prstGeom>
                  </pic:spPr>
                </pic:pic>
              </a:graphicData>
            </a:graphic>
          </wp:inline>
        </w:drawing>
      </w:r>
    </w:p>
    <w:p w:rsidR="00E91FAA" w:rsidRDefault="00E91FAA" w:rsidP="00E91FAA">
      <w:r>
        <w:t>Afterwards we can fill in the changes we made to the project. Once were done we can click on “edit project” and the project will be edited.</w:t>
      </w:r>
    </w:p>
    <w:p w:rsidR="00E91FAA" w:rsidRDefault="00E91FAA" w:rsidP="00E91FAA">
      <w:pPr>
        <w:pStyle w:val="Kop3"/>
      </w:pPr>
      <w:bookmarkStart w:id="16" w:name="_Add_appointment"/>
      <w:bookmarkEnd w:id="16"/>
      <w:r>
        <w:t>Add appointment</w:t>
      </w:r>
    </w:p>
    <w:p w:rsidR="00E91FAA" w:rsidRDefault="00E91FAA" w:rsidP="00E91FAA">
      <w:pPr>
        <w:pStyle w:val="Kop3"/>
      </w:pPr>
    </w:p>
    <w:p w:rsidR="00E91FAA" w:rsidRDefault="00E91FAA" w:rsidP="00E91FAA">
      <w:pPr>
        <w:pStyle w:val="Geenafstand"/>
        <w:rPr>
          <w:lang w:val="en-US"/>
        </w:rPr>
      </w:pPr>
      <w:r w:rsidRPr="00E91FAA">
        <w:rPr>
          <w:lang w:val="en-US"/>
        </w:rPr>
        <w:t>If we want to add a</w:t>
      </w:r>
      <w:r>
        <w:rPr>
          <w:lang w:val="en-US"/>
        </w:rPr>
        <w:t>n</w:t>
      </w:r>
      <w:r w:rsidRPr="00E91FAA">
        <w:rPr>
          <w:lang w:val="en-US"/>
        </w:rPr>
        <w:t xml:space="preserve"> appointment we need to be at the info page of the </w:t>
      </w:r>
      <w:r>
        <w:rPr>
          <w:lang w:val="en-US"/>
        </w:rPr>
        <w:t xml:space="preserve">customer </w:t>
      </w:r>
      <w:r w:rsidRPr="00E91FAA">
        <w:rPr>
          <w:lang w:val="en-US"/>
        </w:rPr>
        <w:t>where we want to add a</w:t>
      </w:r>
      <w:r>
        <w:rPr>
          <w:lang w:val="en-US"/>
        </w:rPr>
        <w:t>n</w:t>
      </w:r>
      <w:r w:rsidRPr="00E91FAA">
        <w:rPr>
          <w:lang w:val="en-US"/>
        </w:rPr>
        <w:t xml:space="preserve"> appointment.</w:t>
      </w:r>
    </w:p>
    <w:p w:rsidR="00E91FAA" w:rsidRDefault="00E91FAA" w:rsidP="00E91FAA">
      <w:pPr>
        <w:pStyle w:val="Geenafstand"/>
        <w:rPr>
          <w:lang w:val="en-US"/>
        </w:rPr>
      </w:pPr>
    </w:p>
    <w:p w:rsidR="00E91FAA" w:rsidRDefault="00E91FAA" w:rsidP="00E91FAA">
      <w:pPr>
        <w:pStyle w:val="Geenafstand"/>
        <w:rPr>
          <w:lang w:val="en-US"/>
        </w:rPr>
      </w:pPr>
      <w:r w:rsidRPr="00E91FAA">
        <w:lastRenderedPageBreak/>
        <w:drawing>
          <wp:inline distT="0" distB="0" distL="0" distR="0" wp14:anchorId="1101973B" wp14:editId="2BF98D9F">
            <wp:extent cx="6400800" cy="350647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3506470"/>
                    </a:xfrm>
                    <a:prstGeom prst="rect">
                      <a:avLst/>
                    </a:prstGeom>
                  </pic:spPr>
                </pic:pic>
              </a:graphicData>
            </a:graphic>
          </wp:inline>
        </w:drawing>
      </w:r>
    </w:p>
    <w:p w:rsidR="00E91FAA" w:rsidRDefault="00E91FAA" w:rsidP="00E91FAA">
      <w:pPr>
        <w:pStyle w:val="Geenafstand"/>
        <w:rPr>
          <w:lang w:val="en-US"/>
        </w:rPr>
      </w:pPr>
      <w:r>
        <w:rPr>
          <w:lang w:val="en-US"/>
        </w:rPr>
        <w:t>Once we are on that page we want to click on “add appointment”, once we clicked on it there will appear a dialog box where we can put our appointment details in:</w:t>
      </w:r>
    </w:p>
    <w:p w:rsidR="00E91FAA" w:rsidRDefault="00E91FAA" w:rsidP="00E91FAA">
      <w:pPr>
        <w:pStyle w:val="Geenafstand"/>
        <w:rPr>
          <w:lang w:val="en-US"/>
        </w:rPr>
      </w:pPr>
      <w:r w:rsidRPr="00E91FAA">
        <w:drawing>
          <wp:inline distT="0" distB="0" distL="0" distR="0" wp14:anchorId="4B31644D" wp14:editId="089C7FC4">
            <wp:extent cx="6400800" cy="2855595"/>
            <wp:effectExtent l="0" t="0" r="0" b="190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2855595"/>
                    </a:xfrm>
                    <a:prstGeom prst="rect">
                      <a:avLst/>
                    </a:prstGeom>
                  </pic:spPr>
                </pic:pic>
              </a:graphicData>
            </a:graphic>
          </wp:inline>
        </w:drawing>
      </w:r>
    </w:p>
    <w:p w:rsidR="00E91FAA" w:rsidRDefault="00E91FAA" w:rsidP="00E91FAA">
      <w:pPr>
        <w:pStyle w:val="Geenafstand"/>
        <w:rPr>
          <w:lang w:val="en-US"/>
        </w:rPr>
      </w:pPr>
    </w:p>
    <w:p w:rsidR="00E91FAA" w:rsidRDefault="00E91FAA" w:rsidP="00E91FAA">
      <w:pPr>
        <w:pStyle w:val="Geenafstand"/>
        <w:rPr>
          <w:lang w:val="en-US"/>
        </w:rPr>
      </w:pPr>
      <w:r>
        <w:rPr>
          <w:lang w:val="en-US"/>
        </w:rPr>
        <w:t>Once we have filled in the field (make sure to fill in all fields!) we can click on add and our appointment will be added.</w:t>
      </w:r>
    </w:p>
    <w:p w:rsidR="00E91FAA" w:rsidRDefault="00E91FAA" w:rsidP="00E91FAA">
      <w:pPr>
        <w:pStyle w:val="Geenafstand"/>
        <w:rPr>
          <w:lang w:val="en-US"/>
        </w:rPr>
      </w:pPr>
    </w:p>
    <w:p w:rsidR="00E91FAA" w:rsidRDefault="00E91FAA" w:rsidP="00E91FAA">
      <w:pPr>
        <w:pStyle w:val="Kop3"/>
      </w:pPr>
      <w:bookmarkStart w:id="17" w:name="_Print_info_1"/>
      <w:bookmarkEnd w:id="17"/>
      <w:r>
        <w:t>Print info</w:t>
      </w:r>
    </w:p>
    <w:p w:rsidR="00395682" w:rsidRDefault="00395682" w:rsidP="00395682"/>
    <w:p w:rsidR="00395682" w:rsidRDefault="00395682" w:rsidP="00395682">
      <w:r>
        <w:lastRenderedPageBreak/>
        <w:t>If we want to print the project info we need to be at the project info page, once we’re there we can click on “print info” :</w:t>
      </w:r>
    </w:p>
    <w:p w:rsidR="00395682" w:rsidRDefault="00395682" w:rsidP="00395682">
      <w:r w:rsidRPr="00395682">
        <w:drawing>
          <wp:inline distT="0" distB="0" distL="0" distR="0" wp14:anchorId="6A0A67AA" wp14:editId="5EDD2889">
            <wp:extent cx="6400800" cy="1863090"/>
            <wp:effectExtent l="0" t="0" r="0" b="381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1863090"/>
                    </a:xfrm>
                    <a:prstGeom prst="rect">
                      <a:avLst/>
                    </a:prstGeom>
                  </pic:spPr>
                </pic:pic>
              </a:graphicData>
            </a:graphic>
          </wp:inline>
        </w:drawing>
      </w:r>
    </w:p>
    <w:p w:rsidR="00395682" w:rsidRDefault="00395682" w:rsidP="00395682">
      <w:r>
        <w:t>And from there off we can print the project info.</w:t>
      </w:r>
    </w:p>
    <w:p w:rsidR="00395682" w:rsidRDefault="00395682" w:rsidP="00395682">
      <w:pPr>
        <w:pStyle w:val="Kop2"/>
      </w:pPr>
      <w:bookmarkStart w:id="18" w:name="_Finance"/>
      <w:bookmarkEnd w:id="18"/>
      <w:r>
        <w:t>Finance</w:t>
      </w:r>
    </w:p>
    <w:p w:rsidR="00395682" w:rsidRDefault="00395682" w:rsidP="00395682"/>
    <w:p w:rsidR="00395682" w:rsidRDefault="00395682" w:rsidP="00395682">
      <w:r>
        <w:t>We need to be logged in as finance in order to continue with the manual (look at login instruction above)</w:t>
      </w:r>
    </w:p>
    <w:p w:rsidR="00395682" w:rsidRDefault="00395682" w:rsidP="00395682">
      <w:pPr>
        <w:pStyle w:val="Kop3"/>
      </w:pPr>
      <w:bookmarkStart w:id="19" w:name="_Home_page"/>
      <w:bookmarkEnd w:id="19"/>
      <w:r>
        <w:t>Home page</w:t>
      </w:r>
    </w:p>
    <w:p w:rsidR="00395682" w:rsidRDefault="00395682" w:rsidP="00395682"/>
    <w:p w:rsidR="00395682" w:rsidRDefault="00395682" w:rsidP="00395682">
      <w:r>
        <w:t>Once we’re logged in as finance we will be directed to the home page of finance:</w:t>
      </w:r>
    </w:p>
    <w:p w:rsidR="00395682" w:rsidRDefault="00395682" w:rsidP="00395682">
      <w:r w:rsidRPr="00395682">
        <w:drawing>
          <wp:inline distT="0" distB="0" distL="0" distR="0" wp14:anchorId="48DFA8BB" wp14:editId="43652657">
            <wp:extent cx="5494020" cy="3165602"/>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6927" cy="3167277"/>
                    </a:xfrm>
                    <a:prstGeom prst="rect">
                      <a:avLst/>
                    </a:prstGeom>
                  </pic:spPr>
                </pic:pic>
              </a:graphicData>
            </a:graphic>
          </wp:inline>
        </w:drawing>
      </w:r>
    </w:p>
    <w:p w:rsidR="00395682" w:rsidRDefault="00395682" w:rsidP="00395682">
      <w:pPr>
        <w:pStyle w:val="Kop3"/>
      </w:pPr>
      <w:bookmarkStart w:id="20" w:name="_View_customer_info_2"/>
      <w:bookmarkEnd w:id="20"/>
      <w:r>
        <w:lastRenderedPageBreak/>
        <w:t>View customer info</w:t>
      </w:r>
    </w:p>
    <w:p w:rsidR="00395682" w:rsidRDefault="00395682" w:rsidP="00395682"/>
    <w:p w:rsidR="00395682" w:rsidRDefault="00395682" w:rsidP="00395682">
      <w:r>
        <w:t>If we want to view a customer as finance all we need to do is click on the customer we want to view:</w:t>
      </w:r>
    </w:p>
    <w:p w:rsidR="00395682" w:rsidRPr="00395682" w:rsidRDefault="00395682" w:rsidP="00395682">
      <w:r w:rsidRPr="00395682">
        <w:drawing>
          <wp:inline distT="0" distB="0" distL="0" distR="0" wp14:anchorId="4B5D7243" wp14:editId="6D945B0D">
            <wp:extent cx="6400800" cy="3693795"/>
            <wp:effectExtent l="0" t="0" r="0" b="190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3693795"/>
                    </a:xfrm>
                    <a:prstGeom prst="rect">
                      <a:avLst/>
                    </a:prstGeom>
                  </pic:spPr>
                </pic:pic>
              </a:graphicData>
            </a:graphic>
          </wp:inline>
        </w:drawing>
      </w:r>
    </w:p>
    <w:p w:rsidR="00395682" w:rsidRPr="00395682" w:rsidRDefault="00395682" w:rsidP="00395682"/>
    <w:p w:rsidR="00E91FAA" w:rsidRDefault="00E91FAA" w:rsidP="00E91FAA">
      <w:pPr>
        <w:pStyle w:val="Geenafstand"/>
        <w:rPr>
          <w:lang w:val="en-US"/>
        </w:rPr>
      </w:pPr>
      <w:r w:rsidRPr="00E91FAA">
        <w:rPr>
          <w:lang w:val="en-US"/>
        </w:rPr>
        <w:t xml:space="preserve"> </w:t>
      </w:r>
      <w:r w:rsidR="00395682">
        <w:rPr>
          <w:lang w:val="en-US"/>
        </w:rPr>
        <w:t>Once we clicked on the customer a customer info page will be shown:</w:t>
      </w:r>
    </w:p>
    <w:p w:rsidR="00395682" w:rsidRDefault="00395682" w:rsidP="00E91FAA">
      <w:pPr>
        <w:pStyle w:val="Geenafstand"/>
        <w:rPr>
          <w:lang w:val="en-US"/>
        </w:rPr>
      </w:pPr>
      <w:r w:rsidRPr="00395682">
        <w:drawing>
          <wp:inline distT="0" distB="0" distL="0" distR="0" wp14:anchorId="566D72C2" wp14:editId="53DD86DA">
            <wp:extent cx="6400800" cy="2946400"/>
            <wp:effectExtent l="0" t="0" r="0" b="635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2946400"/>
                    </a:xfrm>
                    <a:prstGeom prst="rect">
                      <a:avLst/>
                    </a:prstGeom>
                  </pic:spPr>
                </pic:pic>
              </a:graphicData>
            </a:graphic>
          </wp:inline>
        </w:drawing>
      </w:r>
    </w:p>
    <w:p w:rsidR="00395682" w:rsidRDefault="00395682" w:rsidP="00395682">
      <w:pPr>
        <w:pStyle w:val="Kop3"/>
      </w:pPr>
      <w:bookmarkStart w:id="21" w:name="_View_project_info_1"/>
      <w:bookmarkEnd w:id="21"/>
      <w:r>
        <w:lastRenderedPageBreak/>
        <w:t>View project info</w:t>
      </w:r>
    </w:p>
    <w:p w:rsidR="00395682" w:rsidRDefault="00395682" w:rsidP="00395682"/>
    <w:p w:rsidR="00395682" w:rsidRDefault="00395682" w:rsidP="00395682">
      <w:r>
        <w:t>If we want to view an project we have to click on a project in at the home screen:</w:t>
      </w:r>
    </w:p>
    <w:p w:rsidR="00395682" w:rsidRDefault="00395682" w:rsidP="00395682">
      <w:r>
        <w:t xml:space="preserve"> </w:t>
      </w:r>
      <w:r w:rsidRPr="00395682">
        <w:drawing>
          <wp:inline distT="0" distB="0" distL="0" distR="0" wp14:anchorId="3969E9E6" wp14:editId="1F1310C6">
            <wp:extent cx="6400800" cy="2086610"/>
            <wp:effectExtent l="0" t="0" r="0" b="889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2086610"/>
                    </a:xfrm>
                    <a:prstGeom prst="rect">
                      <a:avLst/>
                    </a:prstGeom>
                  </pic:spPr>
                </pic:pic>
              </a:graphicData>
            </a:graphic>
          </wp:inline>
        </w:drawing>
      </w:r>
    </w:p>
    <w:p w:rsidR="00395682" w:rsidRDefault="00395682" w:rsidP="00395682">
      <w:r>
        <w:t>Once we clicked on it we will get all the info of that project on the project info page:</w:t>
      </w:r>
    </w:p>
    <w:p w:rsidR="00395682" w:rsidRDefault="00395682" w:rsidP="00395682">
      <w:r w:rsidRPr="00395682">
        <w:drawing>
          <wp:inline distT="0" distB="0" distL="0" distR="0" wp14:anchorId="6215A1F8" wp14:editId="010F3CB9">
            <wp:extent cx="5273040" cy="2970270"/>
            <wp:effectExtent l="0" t="0" r="3810" b="190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2169" cy="2975412"/>
                    </a:xfrm>
                    <a:prstGeom prst="rect">
                      <a:avLst/>
                    </a:prstGeom>
                  </pic:spPr>
                </pic:pic>
              </a:graphicData>
            </a:graphic>
          </wp:inline>
        </w:drawing>
      </w:r>
    </w:p>
    <w:p w:rsidR="00395682" w:rsidRDefault="00395682" w:rsidP="00395682">
      <w:pPr>
        <w:pStyle w:val="Kop3"/>
      </w:pPr>
      <w:bookmarkStart w:id="22" w:name="_View_invoice"/>
      <w:bookmarkEnd w:id="22"/>
      <w:r>
        <w:t>View invoice</w:t>
      </w:r>
    </w:p>
    <w:p w:rsidR="00395682" w:rsidRDefault="00395682" w:rsidP="00395682"/>
    <w:p w:rsidR="00395682" w:rsidRDefault="00395682" w:rsidP="00395682">
      <w:r>
        <w:t xml:space="preserve">If we want to </w:t>
      </w:r>
      <w:r w:rsidR="000716A4">
        <w:t>see all</w:t>
      </w:r>
      <w:r>
        <w:t xml:space="preserve"> invoice</w:t>
      </w:r>
      <w:r w:rsidR="000716A4">
        <w:t>s</w:t>
      </w:r>
      <w:r>
        <w:t xml:space="preserve"> we can go to the homepage by clicking on the Barroc-it logo on the top left corner of the page.</w:t>
      </w:r>
    </w:p>
    <w:p w:rsidR="00395682" w:rsidRDefault="00395682" w:rsidP="00395682">
      <w:r>
        <w:t xml:space="preserve">Once we’re on the home page </w:t>
      </w:r>
      <w:r w:rsidR="000716A4">
        <w:t>we will be able to view all the invoices the company.</w:t>
      </w:r>
    </w:p>
    <w:p w:rsidR="00395682" w:rsidRDefault="00395682" w:rsidP="00395682">
      <w:r w:rsidRPr="00395682">
        <w:lastRenderedPageBreak/>
        <w:drawing>
          <wp:inline distT="0" distB="0" distL="0" distR="0" wp14:anchorId="61310156" wp14:editId="441343AA">
            <wp:extent cx="6400800" cy="204406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2044065"/>
                    </a:xfrm>
                    <a:prstGeom prst="rect">
                      <a:avLst/>
                    </a:prstGeom>
                  </pic:spPr>
                </pic:pic>
              </a:graphicData>
            </a:graphic>
          </wp:inline>
        </w:drawing>
      </w:r>
    </w:p>
    <w:p w:rsidR="00395682" w:rsidRDefault="000716A4" w:rsidP="000716A4">
      <w:pPr>
        <w:pStyle w:val="Kop3"/>
      </w:pPr>
      <w:bookmarkStart w:id="23" w:name="_Edit_customer_info"/>
      <w:bookmarkEnd w:id="23"/>
      <w:r>
        <w:t>Edit customer info</w:t>
      </w:r>
    </w:p>
    <w:p w:rsidR="000716A4" w:rsidRDefault="000716A4" w:rsidP="000716A4"/>
    <w:p w:rsidR="000716A4" w:rsidRDefault="000716A4" w:rsidP="000716A4">
      <w:r>
        <w:t>If we want to edit the customer info we need to go to the customer info page like described before.</w:t>
      </w:r>
    </w:p>
    <w:p w:rsidR="000716A4" w:rsidRDefault="000716A4" w:rsidP="000716A4">
      <w:r>
        <w:t xml:space="preserve">Once we’re there we can click on “edit customer” </w:t>
      </w:r>
    </w:p>
    <w:p w:rsidR="000716A4" w:rsidRDefault="000716A4" w:rsidP="000716A4">
      <w:r w:rsidRPr="000716A4">
        <w:drawing>
          <wp:inline distT="0" distB="0" distL="0" distR="0" wp14:anchorId="058CFD4C" wp14:editId="7922A998">
            <wp:extent cx="6400800" cy="3485515"/>
            <wp:effectExtent l="0" t="0" r="0" b="63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3485515"/>
                    </a:xfrm>
                    <a:prstGeom prst="rect">
                      <a:avLst/>
                    </a:prstGeom>
                  </pic:spPr>
                </pic:pic>
              </a:graphicData>
            </a:graphic>
          </wp:inline>
        </w:drawing>
      </w:r>
    </w:p>
    <w:p w:rsidR="000716A4" w:rsidRDefault="000716A4" w:rsidP="000716A4">
      <w:r>
        <w:t>If we click on that we will be directed to an edit page where we can edit the info the finance department has the permissions and information for:</w:t>
      </w:r>
    </w:p>
    <w:p w:rsidR="000716A4" w:rsidRDefault="000716A4" w:rsidP="000716A4">
      <w:r w:rsidRPr="000716A4">
        <w:lastRenderedPageBreak/>
        <w:drawing>
          <wp:inline distT="0" distB="0" distL="0" distR="0" wp14:anchorId="2F546CC4" wp14:editId="3046406E">
            <wp:extent cx="6400800" cy="3484880"/>
            <wp:effectExtent l="0" t="0" r="0" b="127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3484880"/>
                    </a:xfrm>
                    <a:prstGeom prst="rect">
                      <a:avLst/>
                    </a:prstGeom>
                  </pic:spPr>
                </pic:pic>
              </a:graphicData>
            </a:graphic>
          </wp:inline>
        </w:drawing>
      </w:r>
    </w:p>
    <w:p w:rsidR="000716A4" w:rsidRDefault="000716A4" w:rsidP="000716A4">
      <w:r>
        <w:t>Once we’re done we can click on “edit customer” on the bottom right corner.</w:t>
      </w:r>
    </w:p>
    <w:p w:rsidR="000716A4" w:rsidRDefault="000716A4" w:rsidP="000716A4">
      <w:pPr>
        <w:pStyle w:val="Kop3"/>
      </w:pPr>
      <w:bookmarkStart w:id="24" w:name="_Add_invoice"/>
      <w:bookmarkEnd w:id="24"/>
      <w:r>
        <w:t>Add invoice</w:t>
      </w:r>
    </w:p>
    <w:p w:rsidR="000716A4" w:rsidRDefault="000716A4" w:rsidP="000716A4">
      <w:r>
        <w:t>If we want to add an invoice we need to be at the project info page (like we explained above).</w:t>
      </w:r>
    </w:p>
    <w:p w:rsidR="000716A4" w:rsidRDefault="000716A4" w:rsidP="000716A4">
      <w:r>
        <w:t>Once we’re there we can click on “add invoice”.</w:t>
      </w:r>
    </w:p>
    <w:p w:rsidR="000716A4" w:rsidRDefault="000716A4" w:rsidP="000716A4">
      <w:r w:rsidRPr="000716A4">
        <w:drawing>
          <wp:inline distT="0" distB="0" distL="0" distR="0" wp14:anchorId="1DFD22AB" wp14:editId="0DC45903">
            <wp:extent cx="3749040" cy="3286361"/>
            <wp:effectExtent l="0" t="0" r="3810"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2424" cy="3289327"/>
                    </a:xfrm>
                    <a:prstGeom prst="rect">
                      <a:avLst/>
                    </a:prstGeom>
                  </pic:spPr>
                </pic:pic>
              </a:graphicData>
            </a:graphic>
          </wp:inline>
        </w:drawing>
      </w:r>
    </w:p>
    <w:p w:rsidR="000716A4" w:rsidRDefault="000716A4" w:rsidP="000716A4">
      <w:r>
        <w:lastRenderedPageBreak/>
        <w:t>Once we have clicked on the “add invoice” a dialog will appear where we can fill in the info(note all the field need to be filled in). once were done we can click on “add” to add the invoice</w:t>
      </w:r>
    </w:p>
    <w:p w:rsidR="000716A4" w:rsidRDefault="000716A4" w:rsidP="000716A4"/>
    <w:p w:rsidR="000716A4" w:rsidRDefault="000716A4" w:rsidP="000716A4">
      <w:pPr>
        <w:pStyle w:val="Kop3"/>
      </w:pPr>
      <w:bookmarkStart w:id="25" w:name="_Change_invoice_status"/>
      <w:bookmarkEnd w:id="25"/>
      <w:r>
        <w:t>Change invoice status</w:t>
      </w:r>
    </w:p>
    <w:p w:rsidR="000716A4" w:rsidRDefault="000716A4" w:rsidP="000716A4"/>
    <w:p w:rsidR="000716A4" w:rsidRDefault="000716A4" w:rsidP="000716A4">
      <w:r>
        <w:t>If we want to change the status of an invoice we need to find the invoice we want to change the status of and click on the “green check mark” to set the invoice status to payed:</w:t>
      </w:r>
    </w:p>
    <w:p w:rsidR="000716A4" w:rsidRDefault="000716A4" w:rsidP="000716A4">
      <w:r>
        <w:rPr>
          <w:noProof/>
        </w:rPr>
        <w:drawing>
          <wp:inline distT="0" distB="0" distL="0" distR="0" wp14:anchorId="05B15C6C" wp14:editId="6FB0BD12">
            <wp:extent cx="6400800" cy="2132330"/>
            <wp:effectExtent l="0" t="0" r="0" b="127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2132330"/>
                    </a:xfrm>
                    <a:prstGeom prst="rect">
                      <a:avLst/>
                    </a:prstGeom>
                  </pic:spPr>
                </pic:pic>
              </a:graphicData>
            </a:graphic>
          </wp:inline>
        </w:drawing>
      </w:r>
    </w:p>
    <w:p w:rsidR="000716A4" w:rsidRDefault="005D7CF2" w:rsidP="000716A4">
      <w:pPr>
        <w:pStyle w:val="Kop2"/>
      </w:pPr>
      <w:bookmarkStart w:id="26" w:name="_Admin"/>
      <w:bookmarkEnd w:id="26"/>
      <w:r>
        <w:t>A</w:t>
      </w:r>
      <w:r w:rsidR="000716A4">
        <w:t>dmin</w:t>
      </w:r>
    </w:p>
    <w:p w:rsidR="005D7CF2" w:rsidRDefault="005D7CF2" w:rsidP="005D7CF2"/>
    <w:p w:rsidR="005D7CF2" w:rsidRDefault="005D7CF2" w:rsidP="005D7CF2">
      <w:r>
        <w:t>We need to login as admin in order to work as a admin. Please read the login instructions above</w:t>
      </w:r>
    </w:p>
    <w:p w:rsidR="005D7CF2" w:rsidRDefault="005D7CF2" w:rsidP="005D7CF2">
      <w:pPr>
        <w:pStyle w:val="Kop3"/>
      </w:pPr>
      <w:bookmarkStart w:id="27" w:name="_Home_page_1"/>
      <w:bookmarkEnd w:id="27"/>
      <w:r>
        <w:t>Home page</w:t>
      </w:r>
    </w:p>
    <w:p w:rsidR="005D7CF2" w:rsidRDefault="005D7CF2" w:rsidP="005D7CF2"/>
    <w:p w:rsidR="005D7CF2" w:rsidRDefault="005D7CF2" w:rsidP="005D7CF2">
      <w:r>
        <w:t>Once we’re logged in as admin we can view and see all the info of the above described departments.</w:t>
      </w:r>
    </w:p>
    <w:p w:rsidR="005D7CF2" w:rsidRPr="005D7CF2" w:rsidRDefault="005D7CF2" w:rsidP="005D7CF2">
      <w:r>
        <w:t xml:space="preserve"> </w:t>
      </w:r>
      <w:r w:rsidRPr="005D7CF2">
        <w:drawing>
          <wp:inline distT="0" distB="0" distL="0" distR="0" wp14:anchorId="42992C1D" wp14:editId="60D10C02">
            <wp:extent cx="6010655" cy="2103120"/>
            <wp:effectExtent l="0" t="0" r="952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60861" cy="2120687"/>
                    </a:xfrm>
                    <a:prstGeom prst="rect">
                      <a:avLst/>
                    </a:prstGeom>
                  </pic:spPr>
                </pic:pic>
              </a:graphicData>
            </a:graphic>
          </wp:inline>
        </w:drawing>
      </w:r>
    </w:p>
    <w:p w:rsidR="005D7CF2" w:rsidRDefault="005D7CF2" w:rsidP="005D7CF2"/>
    <w:p w:rsidR="005D7CF2" w:rsidRDefault="005D7CF2" w:rsidP="005D7CF2">
      <w:pPr>
        <w:pStyle w:val="Kop3"/>
      </w:pPr>
      <w:bookmarkStart w:id="28" w:name="_Add_user"/>
      <w:bookmarkEnd w:id="28"/>
      <w:r>
        <w:t>Add user</w:t>
      </w:r>
    </w:p>
    <w:p w:rsidR="005D7CF2" w:rsidRDefault="005D7CF2" w:rsidP="005D7CF2"/>
    <w:p w:rsidR="005D7CF2" w:rsidRDefault="005D7CF2" w:rsidP="005D7CF2">
      <w:r>
        <w:t>If we want to add a new user into the system we can click on the “admin” on the top right of the screen:</w:t>
      </w:r>
    </w:p>
    <w:p w:rsidR="005D7CF2" w:rsidRDefault="005D7CF2" w:rsidP="005D7CF2">
      <w:r w:rsidRPr="005D7CF2">
        <w:drawing>
          <wp:inline distT="0" distB="0" distL="0" distR="0" wp14:anchorId="07231ADB" wp14:editId="00DCF25C">
            <wp:extent cx="6400800" cy="91630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916305"/>
                    </a:xfrm>
                    <a:prstGeom prst="rect">
                      <a:avLst/>
                    </a:prstGeom>
                  </pic:spPr>
                </pic:pic>
              </a:graphicData>
            </a:graphic>
          </wp:inline>
        </w:drawing>
      </w:r>
    </w:p>
    <w:p w:rsidR="005D7CF2" w:rsidRDefault="005D7CF2" w:rsidP="005D7CF2">
      <w:r>
        <w:t>As seen above we get a hamburger menu with items.</w:t>
      </w:r>
    </w:p>
    <w:p w:rsidR="005D7CF2" w:rsidRDefault="005D7CF2" w:rsidP="005D7CF2">
      <w:r>
        <w:t>Click on “users”</w:t>
      </w:r>
    </w:p>
    <w:p w:rsidR="005D7CF2" w:rsidRDefault="005D7CF2" w:rsidP="005D7CF2">
      <w:r>
        <w:t>Once we clicked on user the following window will appear:</w:t>
      </w:r>
    </w:p>
    <w:p w:rsidR="005D7CF2" w:rsidRDefault="005D7CF2" w:rsidP="005D7CF2">
      <w:r w:rsidRPr="005D7CF2">
        <w:drawing>
          <wp:inline distT="0" distB="0" distL="0" distR="0" wp14:anchorId="4EC32E65" wp14:editId="6513C12D">
            <wp:extent cx="6400800" cy="3095625"/>
            <wp:effectExtent l="0" t="0" r="0"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0800" cy="3095625"/>
                    </a:xfrm>
                    <a:prstGeom prst="rect">
                      <a:avLst/>
                    </a:prstGeom>
                  </pic:spPr>
                </pic:pic>
              </a:graphicData>
            </a:graphic>
          </wp:inline>
        </w:drawing>
      </w:r>
    </w:p>
    <w:p w:rsidR="005D7CF2" w:rsidRDefault="005D7CF2" w:rsidP="005D7CF2">
      <w:r>
        <w:t>If we want to add a new user we need to fill in the required field for it:</w:t>
      </w:r>
    </w:p>
    <w:p w:rsidR="005D7CF2" w:rsidRDefault="005D7CF2" w:rsidP="005D7CF2">
      <w:r w:rsidRPr="005D7CF2">
        <w:lastRenderedPageBreak/>
        <w:drawing>
          <wp:inline distT="0" distB="0" distL="0" distR="0" wp14:anchorId="45041A27" wp14:editId="6EBADE67">
            <wp:extent cx="6400800" cy="3095625"/>
            <wp:effectExtent l="0" t="0" r="0" b="952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00800" cy="3095625"/>
                    </a:xfrm>
                    <a:prstGeom prst="rect">
                      <a:avLst/>
                    </a:prstGeom>
                  </pic:spPr>
                </pic:pic>
              </a:graphicData>
            </a:graphic>
          </wp:inline>
        </w:drawing>
      </w:r>
    </w:p>
    <w:p w:rsidR="005D7CF2" w:rsidRDefault="005D7CF2" w:rsidP="005D7CF2">
      <w:r>
        <w:t>Once we have filled in the fields we can click on “add user” to add the user.</w:t>
      </w:r>
    </w:p>
    <w:p w:rsidR="005D7CF2" w:rsidRDefault="005D7CF2" w:rsidP="005D7CF2">
      <w:pPr>
        <w:pStyle w:val="Kop3"/>
      </w:pPr>
      <w:bookmarkStart w:id="29" w:name="_Edit_user"/>
      <w:bookmarkEnd w:id="29"/>
      <w:r>
        <w:t>Edit user</w:t>
      </w:r>
    </w:p>
    <w:p w:rsidR="005D7CF2" w:rsidRDefault="005D7CF2" w:rsidP="005D7CF2"/>
    <w:p w:rsidR="005D7CF2" w:rsidRDefault="005D7CF2" w:rsidP="005D7CF2">
      <w:r>
        <w:t>If we want to edit the user we click on the orange pencil next to the user:</w:t>
      </w:r>
    </w:p>
    <w:p w:rsidR="005D7CF2" w:rsidRPr="005D7CF2" w:rsidRDefault="005D7CF2" w:rsidP="005D7CF2">
      <w:r w:rsidRPr="005D7CF2">
        <w:drawing>
          <wp:inline distT="0" distB="0" distL="0" distR="0" wp14:anchorId="5D578EF0" wp14:editId="52CA98CE">
            <wp:extent cx="6400800" cy="3167380"/>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0800" cy="3167380"/>
                    </a:xfrm>
                    <a:prstGeom prst="rect">
                      <a:avLst/>
                    </a:prstGeom>
                  </pic:spPr>
                </pic:pic>
              </a:graphicData>
            </a:graphic>
          </wp:inline>
        </w:drawing>
      </w:r>
    </w:p>
    <w:p w:rsidR="005D7CF2" w:rsidRDefault="005D7CF2" w:rsidP="005D7CF2">
      <w:r>
        <w:t>Once we clicked on it the following window will appear where we can change the user info:</w:t>
      </w:r>
    </w:p>
    <w:p w:rsidR="005D7CF2" w:rsidRDefault="005D7CF2" w:rsidP="005D7CF2">
      <w:r w:rsidRPr="005D7CF2">
        <w:lastRenderedPageBreak/>
        <w:drawing>
          <wp:inline distT="0" distB="0" distL="0" distR="0" wp14:anchorId="2D78A4B3" wp14:editId="7C8E5A42">
            <wp:extent cx="6400800" cy="148971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00800" cy="1489710"/>
                    </a:xfrm>
                    <a:prstGeom prst="rect">
                      <a:avLst/>
                    </a:prstGeom>
                  </pic:spPr>
                </pic:pic>
              </a:graphicData>
            </a:graphic>
          </wp:inline>
        </w:drawing>
      </w:r>
    </w:p>
    <w:p w:rsidR="005D7CF2" w:rsidRDefault="005D7CF2" w:rsidP="005D7CF2">
      <w:r>
        <w:t>Once done we click on “confirm” and the user has been edited.</w:t>
      </w:r>
    </w:p>
    <w:p w:rsidR="005D7CF2" w:rsidRDefault="005D7CF2" w:rsidP="005D7CF2">
      <w:pPr>
        <w:pStyle w:val="Kop3"/>
      </w:pPr>
      <w:bookmarkStart w:id="30" w:name="_Delete_user"/>
      <w:bookmarkEnd w:id="30"/>
      <w:r>
        <w:t>Delete user</w:t>
      </w:r>
    </w:p>
    <w:p w:rsidR="005D7CF2" w:rsidRDefault="005D7CF2" w:rsidP="005D7CF2"/>
    <w:p w:rsidR="005D7CF2" w:rsidRDefault="005D7CF2" w:rsidP="005D7CF2">
      <w:r>
        <w:t>If we want to delete a user we go back to user (as explained above) and we click on the red cross next to the user we want to delete:</w:t>
      </w:r>
    </w:p>
    <w:p w:rsidR="005D7CF2" w:rsidRDefault="005D7CF2" w:rsidP="005D7CF2">
      <w:r w:rsidRPr="005D7CF2">
        <w:drawing>
          <wp:inline distT="0" distB="0" distL="0" distR="0" wp14:anchorId="1BEA21EC" wp14:editId="58D46243">
            <wp:extent cx="6400800" cy="3123565"/>
            <wp:effectExtent l="0" t="0" r="0" b="63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0800" cy="3123565"/>
                    </a:xfrm>
                    <a:prstGeom prst="rect">
                      <a:avLst/>
                    </a:prstGeom>
                  </pic:spPr>
                </pic:pic>
              </a:graphicData>
            </a:graphic>
          </wp:inline>
        </w:drawing>
      </w:r>
    </w:p>
    <w:p w:rsidR="005D7CF2" w:rsidRDefault="005D7CF2" w:rsidP="005D7CF2">
      <w:r>
        <w:t>Once we clicked on it the user will be deleted.</w:t>
      </w:r>
    </w:p>
    <w:p w:rsidR="005D7CF2" w:rsidRDefault="005D7CF2" w:rsidP="005D7CF2">
      <w:pPr>
        <w:pStyle w:val="Kop3"/>
      </w:pPr>
      <w:bookmarkStart w:id="31" w:name="_Trash_bin"/>
      <w:bookmarkEnd w:id="31"/>
      <w:r>
        <w:t>Trash bin</w:t>
      </w:r>
    </w:p>
    <w:p w:rsidR="005D7CF2" w:rsidRDefault="005D7CF2" w:rsidP="005D7CF2"/>
    <w:p w:rsidR="005D7CF2" w:rsidRDefault="005D7CF2" w:rsidP="005D7CF2">
      <w:r>
        <w:t>if we want to go to the trash bin we can click on our name on the top right corner and open the hamburger menu</w:t>
      </w:r>
    </w:p>
    <w:p w:rsidR="005D7CF2" w:rsidRDefault="00351B37" w:rsidP="005D7CF2">
      <w:r w:rsidRPr="00351B37">
        <w:lastRenderedPageBreak/>
        <w:drawing>
          <wp:inline distT="0" distB="0" distL="0" distR="0" wp14:anchorId="267D4559" wp14:editId="38F67CF6">
            <wp:extent cx="6400800" cy="1348740"/>
            <wp:effectExtent l="0" t="0" r="0" b="381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1348740"/>
                    </a:xfrm>
                    <a:prstGeom prst="rect">
                      <a:avLst/>
                    </a:prstGeom>
                  </pic:spPr>
                </pic:pic>
              </a:graphicData>
            </a:graphic>
          </wp:inline>
        </w:drawing>
      </w:r>
    </w:p>
    <w:p w:rsidR="00351B37" w:rsidRDefault="00351B37" w:rsidP="005D7CF2">
      <w:r>
        <w:t>Once we clicked on it we see a trash bin. Click on the trash bin.</w:t>
      </w:r>
    </w:p>
    <w:p w:rsidR="00351B37" w:rsidRDefault="00351B37" w:rsidP="005D7CF2">
      <w:r>
        <w:t>Once we clicked on the trash bin we get a view with everything that is deleted:</w:t>
      </w:r>
    </w:p>
    <w:p w:rsidR="00351B37" w:rsidRDefault="00351B37" w:rsidP="005D7CF2">
      <w:r w:rsidRPr="00351B37">
        <w:drawing>
          <wp:inline distT="0" distB="0" distL="0" distR="0" wp14:anchorId="32531095" wp14:editId="55CA70A6">
            <wp:extent cx="6400800" cy="3744595"/>
            <wp:effectExtent l="0" t="0" r="0" b="825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3744595"/>
                    </a:xfrm>
                    <a:prstGeom prst="rect">
                      <a:avLst/>
                    </a:prstGeom>
                  </pic:spPr>
                </pic:pic>
              </a:graphicData>
            </a:graphic>
          </wp:inline>
        </w:drawing>
      </w:r>
    </w:p>
    <w:p w:rsidR="00351B37" w:rsidRDefault="00351B37" w:rsidP="005D7CF2">
      <w:r>
        <w:t>If we click on the orange recycle button we will restore all the date that has a link with each other.</w:t>
      </w:r>
    </w:p>
    <w:p w:rsidR="00351B37" w:rsidRDefault="00351B37" w:rsidP="005D7CF2"/>
    <w:p w:rsidR="00351B37" w:rsidRDefault="00351B37" w:rsidP="005D7CF2">
      <w:r>
        <w:t>And that’s all you can do in the trash bin and on how we can restore our data.</w:t>
      </w:r>
    </w:p>
    <w:p w:rsidR="00351B37" w:rsidRDefault="00351B37" w:rsidP="005D7CF2"/>
    <w:p w:rsidR="00351B37" w:rsidRPr="005D7CF2" w:rsidRDefault="00351B37" w:rsidP="005D7CF2"/>
    <w:p w:rsidR="005D7CF2" w:rsidRPr="005D7CF2" w:rsidRDefault="005D7CF2" w:rsidP="005D7CF2"/>
    <w:sectPr w:rsidR="005D7CF2" w:rsidRPr="005D7CF2">
      <w:headerReference w:type="default" r:id="rId57"/>
      <w:footerReference w:type="even" r:id="rId58"/>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3A9F" w:rsidRDefault="00643A9F">
      <w:pPr>
        <w:spacing w:after="0" w:line="240" w:lineRule="auto"/>
      </w:pPr>
      <w:r>
        <w:separator/>
      </w:r>
    </w:p>
  </w:endnote>
  <w:endnote w:type="continuationSeparator" w:id="0">
    <w:p w:rsidR="00643A9F" w:rsidRDefault="00643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HGSMinchoE">
    <w:altName w:val="MS Gothic"/>
    <w:panose1 w:val="00000000000000000000"/>
    <w:charset w:val="80"/>
    <w:family w:val="roman"/>
    <w:notTrueType/>
    <w:pitch w:val="default"/>
  </w:font>
  <w:font w:name="Times New Roman">
    <w:panose1 w:val="02020603050405020304"/>
    <w:charset w:val="00"/>
    <w:family w:val="roman"/>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730C" w:rsidRDefault="0060730C">
    <w:pPr>
      <w:jc w:val="right"/>
    </w:pPr>
  </w:p>
  <w:p w:rsidR="0060730C" w:rsidRDefault="005B6A43">
    <w:pPr>
      <w:jc w:val="right"/>
    </w:pPr>
    <w:r>
      <w:fldChar w:fldCharType="begin"/>
    </w:r>
    <w:r>
      <w:instrText>PAGE   \* MERGEFORMAT</w:instrText>
    </w:r>
    <w:r>
      <w:fldChar w:fldCharType="separate"/>
    </w:r>
    <w:r>
      <w:rPr>
        <w:noProof/>
        <w:lang w:val="nl-NL"/>
      </w:rPr>
      <w:t>2</w:t>
    </w:r>
    <w:r>
      <w:rPr>
        <w:noProof/>
      </w:rPr>
      <w:fldChar w:fldCharType="end"/>
    </w:r>
    <w:r>
      <w:rPr>
        <w:lang w:val="nl-NL"/>
      </w:rPr>
      <w:t xml:space="preserve"> </w:t>
    </w:r>
    <w:r>
      <w:rPr>
        <w:color w:val="E68422" w:themeColor="accent3"/>
      </w:rPr>
      <w:sym w:font="Wingdings 2" w:char="F097"/>
    </w:r>
    <w:r>
      <w:rPr>
        <w:lang w:val="nl-NL"/>
      </w:rPr>
      <w:t xml:space="preserve"> </w:t>
    </w:r>
  </w:p>
  <w:p w:rsidR="0060730C" w:rsidRDefault="005B6A43">
    <w:pPr>
      <w:jc w:val="right"/>
    </w:pPr>
    <w:r>
      <w:rPr>
        <w:noProof/>
        <w:lang w:val="nl-NL"/>
      </w:rPr>
      <mc:AlternateContent>
        <mc:Choice Requires="wpg">
          <w:drawing>
            <wp:inline distT="0" distB="0" distL="0" distR="0" wp14:editId="104A847E">
              <wp:extent cx="2327910" cy="45085"/>
              <wp:effectExtent l="9525" t="9525" r="15240" b="12065"/>
              <wp:docPr id="3" name="Groe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72139DC" id="Groe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v4EA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rsidR="0060730C" w:rsidRDefault="0060730C">
    <w:pPr>
      <w:pStyle w:val="Geenafstand"/>
      <w:rPr>
        <w:sz w:val="2"/>
        <w:szCs w:val="2"/>
      </w:rPr>
    </w:pPr>
  </w:p>
  <w:p w:rsidR="0060730C" w:rsidRDefault="0060730C"/>
  <w:p w:rsidR="0060730C" w:rsidRDefault="0060730C"/>
  <w:p w:rsidR="0060730C" w:rsidRDefault="006073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3A9F" w:rsidRDefault="00643A9F">
      <w:pPr>
        <w:spacing w:after="0" w:line="240" w:lineRule="auto"/>
      </w:pPr>
      <w:r>
        <w:separator/>
      </w:r>
    </w:p>
  </w:footnote>
  <w:footnote w:type="continuationSeparator" w:id="0">
    <w:p w:rsidR="00643A9F" w:rsidRDefault="00643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6076B4" w:themeColor="accent1"/>
      </w:rPr>
      <w:alias w:val="Titel"/>
      <w:id w:val="-1396499233"/>
      <w:dataBinding w:prefixMappings="xmlns:ns0='http://schemas.openxmlformats.org/package/2006/metadata/core-properties' xmlns:ns1='http://purl.org/dc/elements/1.1/'" w:xpath="/ns0:coreProperties[1]/ns1:title[1]" w:storeItemID="{6C3C8BC8-F283-45AE-878A-BAB7291924A1}"/>
      <w:text/>
    </w:sdtPr>
    <w:sdtEndPr/>
    <w:sdtContent>
      <w:p w:rsidR="0060730C" w:rsidRPr="00830D72" w:rsidRDefault="00A56093">
        <w:pPr>
          <w:spacing w:after="0"/>
          <w:jc w:val="center"/>
          <w:rPr>
            <w:color w:val="E4E9EF" w:themeColor="background2"/>
            <w:lang w:val="nl-NL"/>
          </w:rPr>
        </w:pPr>
        <w:r>
          <w:rPr>
            <w:color w:val="6076B4" w:themeColor="accent1"/>
          </w:rPr>
          <w:t>User manual</w:t>
        </w:r>
      </w:p>
    </w:sdtContent>
  </w:sdt>
  <w:p w:rsidR="0060730C" w:rsidRDefault="005B6A43">
    <w:pPr>
      <w:jc w:val="center"/>
      <w:rPr>
        <w:color w:val="6076B4" w:themeColor="accent1"/>
      </w:rPr>
    </w:pPr>
    <w:r>
      <w:rPr>
        <w:color w:val="6076B4" w:themeColor="accent1"/>
      </w:rPr>
      <w:sym w:font="Symbol" w:char="F0B7"/>
    </w:r>
    <w:r>
      <w:rPr>
        <w:color w:val="6076B4" w:themeColor="accent1"/>
        <w:lang w:val="nl-NL"/>
      </w:rPr>
      <w:t xml:space="preserve"> </w:t>
    </w:r>
    <w:r>
      <w:rPr>
        <w:color w:val="6076B4" w:themeColor="accent1"/>
      </w:rPr>
      <w:sym w:font="Symbol" w:char="F0B7"/>
    </w:r>
    <w:r>
      <w:rPr>
        <w:color w:val="6076B4" w:themeColor="accent1"/>
        <w:lang w:val="nl-NL"/>
      </w:rPr>
      <w:t xml:space="preserve"> </w:t>
    </w:r>
    <w:r>
      <w:rPr>
        <w:color w:val="6076B4" w:themeColor="accent1"/>
      </w:rPr>
      <w:sym w:font="Symbol" w:char="F0B7"/>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0D72"/>
    <w:rsid w:val="000716A4"/>
    <w:rsid w:val="002706A3"/>
    <w:rsid w:val="003239B7"/>
    <w:rsid w:val="00330AAB"/>
    <w:rsid w:val="00351B37"/>
    <w:rsid w:val="00395682"/>
    <w:rsid w:val="005B6A43"/>
    <w:rsid w:val="005D7CF2"/>
    <w:rsid w:val="0060730C"/>
    <w:rsid w:val="00643A9F"/>
    <w:rsid w:val="007C0F7A"/>
    <w:rsid w:val="007F4FA0"/>
    <w:rsid w:val="00830D72"/>
    <w:rsid w:val="008F640E"/>
    <w:rsid w:val="009E67DF"/>
    <w:rsid w:val="00A56093"/>
    <w:rsid w:val="00A920C6"/>
    <w:rsid w:val="00CB2B6C"/>
    <w:rsid w:val="00DE69C9"/>
    <w:rsid w:val="00E366A0"/>
    <w:rsid w:val="00E91F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194B6"/>
  <w15:docId w15:val="{0C60046B-515B-4CEC-A124-CE5F1153A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Pr>
      <w:lang w:val="en-US"/>
    </w:rPr>
  </w:style>
  <w:style w:type="paragraph" w:styleId="Kop1">
    <w:name w:val="heading 1"/>
    <w:basedOn w:val="Standaard"/>
    <w:next w:val="Standaard"/>
    <w:link w:val="Kop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Kop2">
    <w:name w:val="heading 2"/>
    <w:basedOn w:val="Standaard"/>
    <w:next w:val="Standaard"/>
    <w:link w:val="Kop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Kop3">
    <w:name w:val="heading 3"/>
    <w:basedOn w:val="Standaard"/>
    <w:next w:val="Standaard"/>
    <w:link w:val="Kop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Kop4">
    <w:name w:val="heading 4"/>
    <w:basedOn w:val="Standaard"/>
    <w:next w:val="Standaard"/>
    <w:link w:val="Kop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Kop5">
    <w:name w:val="heading 5"/>
    <w:basedOn w:val="Standaard"/>
    <w:next w:val="Standaard"/>
    <w:link w:val="Kop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Kop7">
    <w:name w:val="heading 7"/>
    <w:basedOn w:val="Standaard"/>
    <w:next w:val="Standaard"/>
    <w:link w:val="Kop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Kop8">
    <w:name w:val="heading 8"/>
    <w:basedOn w:val="Standaard"/>
    <w:next w:val="Standaard"/>
    <w:link w:val="Kop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i/>
      <w:color w:val="auto"/>
      <w:sz w:val="32"/>
      <w:szCs w:val="32"/>
    </w:rPr>
  </w:style>
  <w:style w:type="character" w:customStyle="1" w:styleId="Kop2Char">
    <w:name w:val="Kop 2 Char"/>
    <w:basedOn w:val="Standaardalinea-lettertype"/>
    <w:link w:val="Kop2"/>
    <w:uiPriority w:val="9"/>
    <w:rPr>
      <w:rFonts w:asciiTheme="majorHAnsi" w:eastAsiaTheme="majorEastAsia" w:hAnsiTheme="majorHAnsi" w:cstheme="majorBidi"/>
      <w:bCs/>
      <w:color w:val="auto"/>
      <w:sz w:val="28"/>
      <w:szCs w:val="26"/>
    </w:rPr>
  </w:style>
  <w:style w:type="character" w:customStyle="1" w:styleId="Kop3Char">
    <w:name w:val="Kop 3 Char"/>
    <w:basedOn w:val="Standaardalinea-lettertype"/>
    <w:link w:val="Kop3"/>
    <w:uiPriority w:val="9"/>
    <w:rPr>
      <w:rFonts w:asciiTheme="majorHAnsi" w:eastAsiaTheme="majorEastAsia" w:hAnsiTheme="majorHAnsi" w:cstheme="majorBidi"/>
      <w:bCs/>
      <w:i/>
      <w:color w:val="auto"/>
      <w:sz w:val="23"/>
    </w:rPr>
  </w:style>
  <w:style w:type="paragraph" w:styleId="Titel">
    <w:name w:val="Title"/>
    <w:basedOn w:val="Standaard"/>
    <w:next w:val="Standaard"/>
    <w:link w:val="Titel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elChar">
    <w:name w:val="Titel Char"/>
    <w:basedOn w:val="Standaardalinea-lettertype"/>
    <w:link w:val="Titel"/>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Ondertitel">
    <w:name w:val="Subtitle"/>
    <w:basedOn w:val="Standaard"/>
    <w:next w:val="Standaard"/>
    <w:link w:val="OndertitelChar"/>
    <w:uiPriority w:val="11"/>
    <w:qFormat/>
    <w:pPr>
      <w:numPr>
        <w:ilvl w:val="1"/>
      </w:numPr>
    </w:pPr>
    <w:rPr>
      <w:rFonts w:eastAsiaTheme="majorEastAsia" w:cstheme="majorBidi"/>
      <w:iCs/>
      <w:color w:val="000000" w:themeColor="text1"/>
      <w:spacing w:val="15"/>
      <w:sz w:val="24"/>
      <w:szCs w:val="24"/>
    </w:rPr>
  </w:style>
  <w:style w:type="character" w:customStyle="1" w:styleId="OndertitelChar">
    <w:name w:val="Ondertitel Char"/>
    <w:basedOn w:val="Standaardalinea-lettertype"/>
    <w:link w:val="Ondertitel"/>
    <w:uiPriority w:val="11"/>
    <w:rPr>
      <w:rFonts w:eastAsiaTheme="majorEastAsia" w:cstheme="majorBidi"/>
      <w:iCs/>
      <w:color w:val="auto"/>
      <w:spacing w:val="15"/>
      <w:sz w:val="24"/>
      <w:szCs w:val="24"/>
    </w:rPr>
  </w:style>
  <w:style w:type="paragraph" w:styleId="Koptekst">
    <w:name w:val="header"/>
    <w:basedOn w:val="Standaard"/>
    <w:link w:val="KoptekstChar"/>
    <w:uiPriority w:val="99"/>
    <w:unhideWhenUsed/>
    <w:pPr>
      <w:tabs>
        <w:tab w:val="center" w:pos="4320"/>
        <w:tab w:val="right" w:pos="8640"/>
      </w:tabs>
    </w:pPr>
  </w:style>
  <w:style w:type="character" w:customStyle="1" w:styleId="KoptekstChar">
    <w:name w:val="Koptekst Char"/>
    <w:basedOn w:val="Standaardalinea-lettertype"/>
    <w:link w:val="Koptekst"/>
    <w:uiPriority w:val="99"/>
    <w:rPr>
      <w:rFonts w:eastAsiaTheme="minorEastAsia"/>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eastAsiaTheme="minorEastAsia" w:hAnsi="Tahoma" w:cs="Tahoma"/>
      <w:sz w:val="16"/>
      <w:szCs w:val="16"/>
    </w:rPr>
  </w:style>
  <w:style w:type="character" w:customStyle="1" w:styleId="Kop4Char">
    <w:name w:val="Kop 4 Char"/>
    <w:basedOn w:val="Standaardalinea-lettertype"/>
    <w:link w:val="Kop4"/>
    <w:uiPriority w:val="9"/>
    <w:semiHidden/>
    <w:rPr>
      <w:rFonts w:asciiTheme="majorHAnsi" w:eastAsiaTheme="majorEastAsia" w:hAnsiTheme="majorHAnsi" w:cstheme="majorBidi"/>
      <w:bCs/>
      <w:i/>
      <w:iCs/>
      <w:color w:val="auto"/>
      <w:sz w:val="23"/>
    </w:rPr>
  </w:style>
  <w:style w:type="character" w:customStyle="1" w:styleId="Kop5Char">
    <w:name w:val="Kop 5 Char"/>
    <w:basedOn w:val="Standaardalinea-lettertype"/>
    <w:link w:val="Kop5"/>
    <w:uiPriority w:val="9"/>
    <w:semiHidden/>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Pr>
      <w:rFonts w:asciiTheme="majorHAnsi" w:eastAsiaTheme="majorEastAsia" w:hAnsiTheme="majorHAnsi" w:cstheme="majorBidi"/>
      <w:i/>
      <w:iCs/>
      <w:color w:val="000000"/>
      <w:sz w:val="21"/>
    </w:rPr>
  </w:style>
  <w:style w:type="character" w:customStyle="1" w:styleId="Kop7Char">
    <w:name w:val="Kop 7 Char"/>
    <w:basedOn w:val="Standaardalinea-lettertype"/>
    <w:link w:val="Kop7"/>
    <w:uiPriority w:val="9"/>
    <w:semiHidden/>
    <w:rPr>
      <w:rFonts w:asciiTheme="majorHAnsi" w:eastAsiaTheme="majorEastAsia" w:hAnsiTheme="majorHAnsi" w:cstheme="majorBidi"/>
      <w:i/>
      <w:iCs/>
      <w:color w:val="000000"/>
      <w:sz w:val="21"/>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semiHidden/>
    <w:unhideWhenUsed/>
    <w:qFormat/>
    <w:pPr>
      <w:spacing w:line="240" w:lineRule="auto"/>
    </w:pPr>
    <w:rPr>
      <w:b/>
      <w:bCs/>
      <w:color w:val="2F5897" w:themeColor="text2"/>
      <w:sz w:val="18"/>
      <w:szCs w:val="18"/>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color w:val="auto"/>
    </w:rPr>
  </w:style>
  <w:style w:type="paragraph" w:styleId="Lijstalinea">
    <w:name w:val="List Paragraph"/>
    <w:basedOn w:val="Standaard"/>
    <w:uiPriority w:val="34"/>
    <w:qFormat/>
    <w:pPr>
      <w:spacing w:after="160" w:line="240" w:lineRule="auto"/>
      <w:ind w:left="1008" w:hanging="288"/>
      <w:contextualSpacing/>
    </w:pPr>
    <w:rPr>
      <w:rFonts w:eastAsiaTheme="minorHAnsi"/>
      <w:sz w:val="21"/>
    </w:rPr>
  </w:style>
  <w:style w:type="paragraph" w:styleId="Citaat">
    <w:name w:val="Quote"/>
    <w:basedOn w:val="Standaard"/>
    <w:next w:val="Standaard"/>
    <w:link w:val="CitaatChar"/>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itaatChar">
    <w:name w:val="Citaat Char"/>
    <w:basedOn w:val="Standaardalinea-lettertype"/>
    <w:link w:val="Citaat"/>
    <w:uiPriority w:val="29"/>
    <w:rPr>
      <w:rFonts w:asciiTheme="majorHAnsi" w:hAnsiTheme="majorHAnsi"/>
      <w:i/>
      <w:iCs/>
      <w:color w:val="auto"/>
      <w:sz w:val="24"/>
    </w:rPr>
  </w:style>
  <w:style w:type="paragraph" w:styleId="Duidelijkcitaat">
    <w:name w:val="Intense Quote"/>
    <w:basedOn w:val="Standaard"/>
    <w:next w:val="Standaard"/>
    <w:link w:val="Duidelijkcitaat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DuidelijkcitaatChar">
    <w:name w:val="Duidelijk citaat Char"/>
    <w:basedOn w:val="Standaardalinea-lettertype"/>
    <w:link w:val="Duidelijkcitaat"/>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Subtielebenadrukking">
    <w:name w:val="Subtle Emphasis"/>
    <w:basedOn w:val="Standaardalinea-lettertype"/>
    <w:uiPriority w:val="19"/>
    <w:qFormat/>
    <w:rPr>
      <w:i/>
      <w:iCs/>
      <w:color w:val="auto"/>
    </w:rPr>
  </w:style>
  <w:style w:type="character" w:styleId="Intensievebenadrukking">
    <w:name w:val="Intense Emphasis"/>
    <w:basedOn w:val="Standaardalinea-lettertype"/>
    <w:uiPriority w:val="21"/>
    <w:qFormat/>
    <w:rPr>
      <w:b/>
      <w:bCs/>
      <w:i/>
      <w:iCs/>
      <w:caps w:val="0"/>
      <w:smallCaps w:val="0"/>
      <w:color w:val="auto"/>
    </w:rPr>
  </w:style>
  <w:style w:type="character" w:styleId="Subtieleverwijzing">
    <w:name w:val="Subtle Reference"/>
    <w:basedOn w:val="Standaardalinea-lettertype"/>
    <w:uiPriority w:val="31"/>
    <w:qFormat/>
    <w:rPr>
      <w:smallCaps/>
      <w:color w:val="auto"/>
      <w:u w:val="single"/>
    </w:rPr>
  </w:style>
  <w:style w:type="character" w:styleId="Intensieveverwijzing">
    <w:name w:val="Intense Reference"/>
    <w:basedOn w:val="Standaardalinea-lettertype"/>
    <w:uiPriority w:val="32"/>
    <w:qFormat/>
    <w:rPr>
      <w:b/>
      <w:bCs/>
      <w:caps w:val="0"/>
      <w:smallCaps w:val="0"/>
      <w:color w:val="auto"/>
      <w:spacing w:val="5"/>
      <w:u w:val="single"/>
    </w:rPr>
  </w:style>
  <w:style w:type="character" w:styleId="Titelvanboek">
    <w:name w:val="Book Title"/>
    <w:basedOn w:val="Standaardalinea-lettertype"/>
    <w:uiPriority w:val="33"/>
    <w:qFormat/>
    <w:rPr>
      <w:b/>
      <w:bCs/>
      <w:caps w:val="0"/>
      <w:smallCaps/>
      <w:spacing w:val="10"/>
    </w:rPr>
  </w:style>
  <w:style w:type="paragraph" w:styleId="Kopvaninhoudsopgave">
    <w:name w:val="TOC Heading"/>
    <w:basedOn w:val="Kop1"/>
    <w:next w:val="Standaard"/>
    <w:uiPriority w:val="39"/>
    <w:semiHidden/>
    <w:unhideWhenUsed/>
    <w:qFormat/>
    <w:pPr>
      <w:spacing w:before="480" w:line="276" w:lineRule="auto"/>
      <w:outlineLvl w:val="9"/>
    </w:pPr>
    <w:rPr>
      <w:b/>
      <w:i w:val="0"/>
      <w:sz w:val="28"/>
      <w:szCs w:val="2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character" w:styleId="Hyperlink">
    <w:name w:val="Hyperlink"/>
    <w:basedOn w:val="Standaardalinea-lettertype"/>
    <w:uiPriority w:val="99"/>
    <w:unhideWhenUsed/>
    <w:rsid w:val="00CB2B6C"/>
    <w:rPr>
      <w:color w:val="3399FF" w:themeColor="hyperlink"/>
      <w:u w:val="single"/>
    </w:rPr>
  </w:style>
  <w:style w:type="character" w:styleId="Onopgelostemelding">
    <w:name w:val="Unresolved Mention"/>
    <w:basedOn w:val="Standaardalinea-lettertype"/>
    <w:uiPriority w:val="99"/>
    <w:semiHidden/>
    <w:unhideWhenUsed/>
    <w:rsid w:val="00CB2B6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evelopment@barroc-it.n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mailto:admin@barroc-it.n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mailto:finance@barroc-it.n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mailto:sales@barroc-it.n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2106\AppData\Roaming\Microsoft\Templates\Rapport%20(ontwerp%20Executiv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15AD7A109604E19B3EA088B45639F1F"/>
        <w:category>
          <w:name w:val="Algemeen"/>
          <w:gallery w:val="placeholder"/>
        </w:category>
        <w:types>
          <w:type w:val="bbPlcHdr"/>
        </w:types>
        <w:behaviors>
          <w:behavior w:val="content"/>
        </w:behaviors>
        <w:guid w:val="{2113ABBC-B4FB-4A60-AACD-E652468C24DD}"/>
      </w:docPartPr>
      <w:docPartBody>
        <w:p w:rsidR="00B571FE" w:rsidRDefault="00E13BA8">
          <w:pPr>
            <w:pStyle w:val="915AD7A109604E19B3EA088B45639F1F"/>
          </w:pPr>
          <w:r>
            <w:rPr>
              <w:rFonts w:asciiTheme="majorHAnsi" w:eastAsiaTheme="majorEastAsia" w:hAnsiTheme="majorHAnsi" w:cstheme="majorBidi"/>
              <w:sz w:val="80"/>
              <w:szCs w:val="80"/>
            </w:rPr>
            <w:t>[Geef de titel van het document op]</w:t>
          </w:r>
        </w:p>
      </w:docPartBody>
    </w:docPart>
    <w:docPart>
      <w:docPartPr>
        <w:name w:val="60388604D0FB476E926C17E2EFC9999C"/>
        <w:category>
          <w:name w:val="Algemeen"/>
          <w:gallery w:val="placeholder"/>
        </w:category>
        <w:types>
          <w:type w:val="bbPlcHdr"/>
        </w:types>
        <w:behaviors>
          <w:behavior w:val="content"/>
        </w:behaviors>
        <w:guid w:val="{83A6054A-8ACC-4DDF-9B50-282919D77BE6}"/>
      </w:docPartPr>
      <w:docPartBody>
        <w:p w:rsidR="00B571FE" w:rsidRDefault="00E13BA8">
          <w:pPr>
            <w:pStyle w:val="60388604D0FB476E926C17E2EFC9999C"/>
          </w:pPr>
          <w:r>
            <w:rPr>
              <w:rFonts w:asciiTheme="majorHAnsi" w:eastAsiaTheme="majorEastAsia" w:hAnsiTheme="majorHAnsi" w:cstheme="majorBidi"/>
              <w:sz w:val="44"/>
              <w:szCs w:val="44"/>
            </w:rPr>
            <w:t>[Geef de ondertitel van het document op]</w:t>
          </w:r>
        </w:p>
      </w:docPartBody>
    </w:docPart>
    <w:docPart>
      <w:docPartPr>
        <w:name w:val="58B80891B25041A88D5F2597BFB8656A"/>
        <w:category>
          <w:name w:val="Algemeen"/>
          <w:gallery w:val="placeholder"/>
        </w:category>
        <w:types>
          <w:type w:val="bbPlcHdr"/>
        </w:types>
        <w:behaviors>
          <w:behavior w:val="content"/>
        </w:behaviors>
        <w:guid w:val="{F6F6E94D-C3FA-4058-AD95-9899DA93D2C2}"/>
      </w:docPartPr>
      <w:docPartBody>
        <w:p w:rsidR="00B571FE" w:rsidRDefault="00E13BA8">
          <w:pPr>
            <w:pStyle w:val="58B80891B25041A88D5F2597BFB8656A"/>
          </w:pPr>
          <w:r>
            <w:t>[Geef hier de samenvatting van het document op. De samenvatting is een korte beschrijving van de inhoud van het document. Geef hier de samenvatting van het document op. De samenvatting is een korte beschrijving van de inhoud van het document.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HGSMinchoE">
    <w:altName w:val="MS Gothic"/>
    <w:panose1 w:val="00000000000000000000"/>
    <w:charset w:val="80"/>
    <w:family w:val="roman"/>
    <w:notTrueType/>
    <w:pitch w:val="default"/>
  </w:font>
  <w:font w:name="Times New Roman">
    <w:panose1 w:val="02020603050405020304"/>
    <w:charset w:val="00"/>
    <w:family w:val="roman"/>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BA8"/>
    <w:rsid w:val="001108EE"/>
    <w:rsid w:val="00622B50"/>
    <w:rsid w:val="00B571FE"/>
    <w:rsid w:val="00E13BA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360" w:after="0" w:line="240" w:lineRule="auto"/>
      <w:outlineLvl w:val="0"/>
    </w:pPr>
    <w:rPr>
      <w:rFonts w:asciiTheme="majorHAnsi" w:eastAsiaTheme="majorEastAsia" w:hAnsiTheme="majorHAnsi" w:cstheme="majorBidi"/>
      <w:bCs/>
      <w:i/>
      <w:color w:val="4472C4" w:themeColor="accent1"/>
      <w:sz w:val="32"/>
      <w:szCs w:val="32"/>
    </w:rPr>
  </w:style>
  <w:style w:type="paragraph" w:styleId="Kop2">
    <w:name w:val="heading 2"/>
    <w:basedOn w:val="Standaard"/>
    <w:next w:val="Standaard"/>
    <w:link w:val="Kop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15AD7A109604E19B3EA088B45639F1F">
    <w:name w:val="915AD7A109604E19B3EA088B45639F1F"/>
  </w:style>
  <w:style w:type="paragraph" w:customStyle="1" w:styleId="60388604D0FB476E926C17E2EFC9999C">
    <w:name w:val="60388604D0FB476E926C17E2EFC9999C"/>
  </w:style>
  <w:style w:type="paragraph" w:customStyle="1" w:styleId="58B80891B25041A88D5F2597BFB8656A">
    <w:name w:val="58B80891B25041A88D5F2597BFB8656A"/>
  </w:style>
  <w:style w:type="character" w:customStyle="1" w:styleId="Kop1Char">
    <w:name w:val="Kop 1 Char"/>
    <w:basedOn w:val="Standaardalinea-lettertype"/>
    <w:link w:val="Kop1"/>
    <w:uiPriority w:val="9"/>
    <w:rPr>
      <w:rFonts w:asciiTheme="majorHAnsi" w:eastAsiaTheme="majorEastAsia" w:hAnsiTheme="majorHAnsi" w:cstheme="majorBidi"/>
      <w:bCs/>
      <w:i/>
      <w:color w:val="4472C4" w:themeColor="accent1"/>
      <w:sz w:val="32"/>
      <w:szCs w:val="32"/>
    </w:rPr>
  </w:style>
  <w:style w:type="character" w:customStyle="1" w:styleId="Kop2Char">
    <w:name w:val="Kop 2 Char"/>
    <w:basedOn w:val="Standaardalinea-lettertype"/>
    <w:link w:val="Kop2"/>
    <w:uiPriority w:val="9"/>
    <w:rPr>
      <w:rFonts w:asciiTheme="majorHAnsi" w:eastAsiaTheme="majorEastAsia" w:hAnsiTheme="majorHAnsi" w:cstheme="majorBidi"/>
      <w:bCs/>
      <w:color w:val="44546A" w:themeColor="text2"/>
      <w:sz w:val="28"/>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D1A0A895E8C24BD7ADB8994196D30D75">
    <w:name w:val="D1A0A895E8C24BD7ADB8994196D30D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Groep 2: Jean-Pierre / Lukasz / Youssef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B48A0457-9299-40B0-AE86-77B91C72FBD2}">
  <ds:schemaRefs>
    <ds:schemaRef ds:uri="http://schemas.microsoft.com/sharepoint/v3/contenttype/forms"/>
  </ds:schemaRefs>
</ds:datastoreItem>
</file>

<file path=customXml/itemProps4.xml><?xml version="1.0" encoding="utf-8"?>
<ds:datastoreItem xmlns:ds="http://schemas.openxmlformats.org/officeDocument/2006/customXml" ds:itemID="{F8805641-C9E9-4585-BC38-CCFEC0897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(ontwerp Executive).dotx</Template>
  <TotalTime>0</TotalTime>
  <Pages>23</Pages>
  <Words>1498</Words>
  <Characters>8541</Characters>
  <Application>Microsoft Office Word</Application>
  <DocSecurity>0</DocSecurity>
  <Lines>71</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User manual for Barroc-it app</dc:subject>
  <dc:creator>Windows-gebruiker</dc:creator>
  <cp:keywords/>
  <cp:lastModifiedBy>jean-pierre slimmen</cp:lastModifiedBy>
  <cp:revision>2</cp:revision>
  <cp:lastPrinted>2009-08-05T20:41:00Z</cp:lastPrinted>
  <dcterms:created xsi:type="dcterms:W3CDTF">2017-11-03T10:53:00Z</dcterms:created>
  <dcterms:modified xsi:type="dcterms:W3CDTF">2017-11-03T10:53:00Z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